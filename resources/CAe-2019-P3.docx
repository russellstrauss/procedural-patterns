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E389B" w14:textId="545D4332" w:rsidR="00A13133" w:rsidRPr="00E1780D" w:rsidRDefault="002B0C4F" w:rsidP="00A13133">
      <w:pPr>
        <w:pStyle w:val="Footer"/>
        <w:tabs>
          <w:tab w:val="clear" w:pos="4320"/>
          <w:tab w:val="clear" w:pos="8640"/>
        </w:tabs>
        <w:jc w:val="center"/>
        <w:rPr>
          <w:b/>
          <w:sz w:val="40"/>
        </w:rPr>
      </w:pPr>
      <w:r w:rsidRPr="002B0C4F">
        <w:rPr>
          <w:b/>
          <w:sz w:val="40"/>
        </w:rPr>
        <w:t>CS-4497</w:t>
      </w:r>
      <w:r>
        <w:rPr>
          <w:b/>
          <w:sz w:val="40"/>
        </w:rPr>
        <w:t>/</w:t>
      </w:r>
      <w:r w:rsidRPr="002B0C4F">
        <w:rPr>
          <w:b/>
          <w:sz w:val="40"/>
        </w:rPr>
        <w:t>6497</w:t>
      </w:r>
      <w:r w:rsidR="00155795">
        <w:rPr>
          <w:b/>
          <w:sz w:val="40"/>
        </w:rPr>
        <w:t>-2019-P</w:t>
      </w:r>
      <w:r>
        <w:rPr>
          <w:b/>
          <w:sz w:val="40"/>
        </w:rPr>
        <w:t>3</w:t>
      </w:r>
      <w:r w:rsidR="00F03400">
        <w:rPr>
          <w:b/>
          <w:sz w:val="40"/>
        </w:rPr>
        <w:t>, individual, due Nov 5</w:t>
      </w:r>
    </w:p>
    <w:p w14:paraId="1EEE61E3" w14:textId="1D22F765" w:rsidR="00B509C4" w:rsidRDefault="00367419" w:rsidP="00B509C4">
      <w:pPr>
        <w:jc w:val="center"/>
        <w:rPr>
          <w:b/>
        </w:rPr>
      </w:pPr>
      <w:r>
        <w:rPr>
          <w:b/>
        </w:rPr>
        <w:t xml:space="preserve">Arrows &gt; </w:t>
      </w:r>
      <w:r w:rsidR="002B0C4F">
        <w:rPr>
          <w:b/>
        </w:rPr>
        <w:t>Loop of Steadily</w:t>
      </w:r>
      <w:r w:rsidR="002C5E71">
        <w:rPr>
          <w:b/>
        </w:rPr>
        <w:t>-</w:t>
      </w:r>
      <w:r w:rsidR="002B0C4F">
        <w:rPr>
          <w:b/>
        </w:rPr>
        <w:t>Animated Similarities &gt; Animated COTS pattern of strokes</w:t>
      </w:r>
    </w:p>
    <w:p w14:paraId="3A2DF132" w14:textId="77777777" w:rsidR="00B509C4" w:rsidRDefault="00B509C4" w:rsidP="00B509C4">
      <w:pPr>
        <w:jc w:val="center"/>
        <w:rPr>
          <w:b/>
        </w:rPr>
      </w:pPr>
    </w:p>
    <w:p w14:paraId="5CCE1C90" w14:textId="3F9AA156" w:rsidR="00155795" w:rsidRDefault="00155795" w:rsidP="00B509C4">
      <w:pPr>
        <w:ind w:left="360" w:right="360"/>
        <w:jc w:val="both"/>
        <w:rPr>
          <w:i/>
        </w:rPr>
      </w:pPr>
      <w:bookmarkStart w:id="0" w:name="_GoBack"/>
      <w:bookmarkEnd w:id="0"/>
      <w:r>
        <w:rPr>
          <w:i/>
        </w:rPr>
        <w:t>The goal of this project is to expose students to the invention, implementation, and validation of</w:t>
      </w:r>
      <w:r w:rsidR="0069508E">
        <w:rPr>
          <w:i/>
        </w:rPr>
        <w:t xml:space="preserve"> animated motions and warps </w:t>
      </w:r>
      <w:r w:rsidR="002C5E71">
        <w:rPr>
          <w:i/>
        </w:rPr>
        <w:t xml:space="preserve">of patterns </w:t>
      </w:r>
      <w:r w:rsidR="0069508E">
        <w:rPr>
          <w:i/>
        </w:rPr>
        <w:t>and of measures of their aesthetics</w:t>
      </w:r>
      <w:r>
        <w:rPr>
          <w:i/>
        </w:rPr>
        <w:t>.</w:t>
      </w:r>
    </w:p>
    <w:p w14:paraId="6A2AA22B" w14:textId="2B70C34F" w:rsidR="005F6E8F" w:rsidRDefault="0069508E" w:rsidP="005F6E8F">
      <w:pPr>
        <w:pStyle w:val="Heading1"/>
        <w:pBdr>
          <w:top w:val="single" w:sz="12" w:space="1" w:color="000090"/>
        </w:pBdr>
      </w:pPr>
      <w:r>
        <w:t>Input</w:t>
      </w:r>
    </w:p>
    <w:p w14:paraId="009C2E02" w14:textId="3B9A9266" w:rsidR="005A4035" w:rsidRDefault="0069508E" w:rsidP="002B0C4F">
      <w:r>
        <w:t>You are given base sketch that lets the user edit (move, add, delete) a set of arrows in the plane.</w:t>
      </w:r>
    </w:p>
    <w:p w14:paraId="001F6D41" w14:textId="424B5CE4" w:rsidR="0069508E" w:rsidRDefault="0069508E" w:rsidP="002B0C4F">
      <w:r>
        <w:t>Change it so that your face and name appear on the canvas.</w:t>
      </w:r>
    </w:p>
    <w:p w14:paraId="4DD915E8" w14:textId="60063E0E" w:rsidR="0069508E" w:rsidRDefault="0069508E" w:rsidP="002E2886">
      <w:pPr>
        <w:jc w:val="center"/>
      </w:pPr>
      <w:r>
        <w:rPr>
          <w:noProof/>
        </w:rPr>
        <w:drawing>
          <wp:inline distT="0" distB="0" distL="0" distR="0" wp14:anchorId="6BCB4D0E" wp14:editId="499B25CE">
            <wp:extent cx="1786021" cy="178602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00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1487" cy="17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3307" w14:textId="4CECFB06" w:rsidR="0069508E" w:rsidRDefault="00592340" w:rsidP="0069508E">
      <w:pPr>
        <w:pStyle w:val="Heading1"/>
        <w:pBdr>
          <w:top w:val="single" w:sz="12" w:space="1" w:color="000090"/>
        </w:pBdr>
      </w:pPr>
      <w:r>
        <w:t xml:space="preserve">Cyclic </w:t>
      </w:r>
      <w:r w:rsidR="00144BD0">
        <w:t>piecewise-SAS</w:t>
      </w:r>
      <w:r>
        <w:t xml:space="preserve"> motion</w:t>
      </w:r>
      <w:r w:rsidR="00065061">
        <w:t xml:space="preserve"> </w:t>
      </w:r>
      <w:r w:rsidR="00144BD0">
        <w:t xml:space="preserve">of an arrow </w:t>
      </w:r>
      <w:r w:rsidR="00065061">
        <w:t>in 2D</w:t>
      </w:r>
    </w:p>
    <w:p w14:paraId="2FADB8F0" w14:textId="155B605A" w:rsidR="00592340" w:rsidRDefault="00592340" w:rsidP="00592340">
      <w:r>
        <w:t xml:space="preserve">Read Section 2 of the COTS paper and implement a Steadily-Animated Similarity </w:t>
      </w:r>
      <w:r w:rsidR="00065061">
        <w:t xml:space="preserve">(SAS) </w:t>
      </w:r>
      <w:r>
        <w:t xml:space="preserve">motion between all consecutive pairs of arrows (including last-to-first). Use it to show a pattern of </w:t>
      </w:r>
      <w:r w:rsidRPr="00592340">
        <w:rPr>
          <w:i/>
        </w:rPr>
        <w:t>s</w:t>
      </w:r>
      <w:r>
        <w:t xml:space="preserve"> intermediate frames between each pair. Let the user adjust the number </w:t>
      </w:r>
      <w:r w:rsidRPr="00592340">
        <w:rPr>
          <w:i/>
        </w:rPr>
        <w:t>s</w:t>
      </w:r>
      <w:r>
        <w:t xml:space="preserve"> of these samples. Also provide the option to animate a continuous and cyclic motion of an arrow that interpolate all given arrows. Below, I am showing an example for the first 4 arrows (in black, marked A, B, C, D) with </w:t>
      </w:r>
      <w:r w:rsidRPr="00592340">
        <w:rPr>
          <w:i/>
        </w:rPr>
        <w:t>s</w:t>
      </w:r>
      <w:r>
        <w:t>=15 red frames</w:t>
      </w:r>
      <w:r w:rsidR="00065061">
        <w:t xml:space="preserve">. Note that, although continuous, the </w:t>
      </w:r>
      <w:r w:rsidR="00144BD0">
        <w:t>above cyclic concatenation of SAS motions</w:t>
      </w:r>
      <w:r w:rsidR="00065061">
        <w:t xml:space="preserve"> is not smooth when it passes through B and C.</w:t>
      </w:r>
    </w:p>
    <w:p w14:paraId="62E6D8AA" w14:textId="4F5C32C4" w:rsidR="00592340" w:rsidRDefault="00592340" w:rsidP="00592340">
      <w:pPr>
        <w:jc w:val="center"/>
        <w:rPr>
          <w:noProof/>
        </w:rPr>
      </w:pPr>
      <w:r w:rsidRPr="00592340">
        <w:rPr>
          <w:noProof/>
        </w:rPr>
        <w:drawing>
          <wp:inline distT="0" distB="0" distL="0" distR="0" wp14:anchorId="2404FCED" wp14:editId="16AD9F0B">
            <wp:extent cx="2143778" cy="1637211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5511" cy="163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A90" w14:textId="5307F57D" w:rsidR="00065061" w:rsidRDefault="005314C3" w:rsidP="00065061">
      <w:pPr>
        <w:pStyle w:val="Heading1"/>
        <w:pBdr>
          <w:top w:val="single" w:sz="12" w:space="1" w:color="000090"/>
        </w:pBdr>
      </w:pPr>
      <w:r>
        <w:t>Subdivision and s</w:t>
      </w:r>
      <w:r w:rsidR="00065061">
        <w:t>mooth motion</w:t>
      </w:r>
      <w:r w:rsidR="00144BD0">
        <w:t xml:space="preserve"> of an arrow</w:t>
      </w:r>
      <w:r>
        <w:t xml:space="preserve"> control by a ring of key-arrows</w:t>
      </w:r>
    </w:p>
    <w:p w14:paraId="1F145C27" w14:textId="76A9C163" w:rsidR="00065061" w:rsidRDefault="00065061" w:rsidP="00065061">
      <w:pPr>
        <w:jc w:val="both"/>
      </w:pPr>
      <w:r>
        <w:t xml:space="preserve">Read the </w:t>
      </w:r>
      <w:proofErr w:type="spellStart"/>
      <w:r>
        <w:t>ScrewBender</w:t>
      </w:r>
      <w:proofErr w:type="spellEnd"/>
      <w:r>
        <w:t xml:space="preserve"> paper (which was limited to rigid motions in 3D) and also the SAM paper (which generalized it to affine motions in 2D and in 3D) and design, implement, and test a smoothing algorithm of the 2D motion of an arrow. We want the velocity of each end-point of the arrow to appear continuous throughout the motion. We show below </w:t>
      </w:r>
      <w:r w:rsidR="005F1634">
        <w:t xml:space="preserve">(left) </w:t>
      </w:r>
      <w:r>
        <w:t xml:space="preserve">an example of the smoothened version of the </w:t>
      </w:r>
      <w:r w:rsidR="00144BD0">
        <w:t xml:space="preserve">sequence of 3 SAS motions shown above. Note that it appears smooth. Here, we used a Neville construction. Because you need to support a cyclic motion and arbitrary count of arrows, you need to implement subdivision (as discussed in these papers), but should use the above SAS as a basic interpolation primitive. </w:t>
      </w:r>
      <w:r w:rsidR="005F1634">
        <w:t>On the right, we show a</w:t>
      </w:r>
      <w:r w:rsidR="002E2886">
        <w:t xml:space="preserve"> non-cyclic </w:t>
      </w:r>
      <w:proofErr w:type="spellStart"/>
      <w:r w:rsidR="002E2886">
        <w:t>Catmull</w:t>
      </w:r>
      <w:proofErr w:type="spellEnd"/>
      <w:r w:rsidR="005F1634">
        <w:t xml:space="preserve"> </w:t>
      </w:r>
      <w:r w:rsidR="002E2886">
        <w:t>interpolation.</w:t>
      </w:r>
      <w:r w:rsidR="005314C3">
        <w:t xml:space="preserve"> You should implement a </w:t>
      </w:r>
      <w:proofErr w:type="spellStart"/>
      <w:r w:rsidR="005314C3" w:rsidRPr="005314C3">
        <w:rPr>
          <w:b/>
        </w:rPr>
        <w:t>quintic</w:t>
      </w:r>
      <w:proofErr w:type="spellEnd"/>
      <w:r w:rsidR="005314C3" w:rsidRPr="005314C3">
        <w:rPr>
          <w:b/>
        </w:rPr>
        <w:t xml:space="preserve"> B-Spline</w:t>
      </w:r>
      <w:r w:rsidR="005314C3">
        <w:t xml:space="preserve"> subdivision (see paper on J-splines from L10 on Curves) and an interpolating (it is your choice which, but I suggest </w:t>
      </w:r>
      <w:r w:rsidR="005314C3" w:rsidRPr="005314C3">
        <w:rPr>
          <w:b/>
        </w:rPr>
        <w:t>Four-Point</w:t>
      </w:r>
      <w:r w:rsidR="005314C3">
        <w:t xml:space="preserve">) subdivision of a </w:t>
      </w:r>
      <w:r w:rsidR="005314C3" w:rsidRPr="005314C3">
        <w:rPr>
          <w:b/>
        </w:rPr>
        <w:t>ring of key-arrows</w:t>
      </w:r>
      <w:r w:rsidR="005314C3">
        <w:t xml:space="preserve"> (not of two independent rings of their endpoints). Let the user start/stop an animation of an arrow (by pressing ‘a’), which, at each frame, displays the next arrow in the subdivided ring.</w:t>
      </w:r>
    </w:p>
    <w:p w14:paraId="696CE707" w14:textId="2364656A" w:rsidR="005314C3" w:rsidRPr="00AA7C94" w:rsidRDefault="005314C3" w:rsidP="00065061">
      <w:pPr>
        <w:jc w:val="both"/>
        <w:rPr>
          <w:noProof/>
          <w:color w:val="FF0000"/>
        </w:rPr>
      </w:pPr>
      <w:r w:rsidRPr="00AA7C94">
        <w:rPr>
          <w:b/>
          <w:noProof/>
          <w:color w:val="FF0000"/>
        </w:rPr>
        <w:lastRenderedPageBreak/>
        <w:t>Grad students</w:t>
      </w:r>
      <w:r w:rsidRPr="00AA7C94">
        <w:rPr>
          <w:noProof/>
          <w:color w:val="FF0000"/>
        </w:rPr>
        <w:t xml:space="preserve">: Note that editing smoothly one of the ends of one of the arrows may, in some configurations, produce a surprsing flip (jump between the previous and current subdivided ring of arrows). Such a discontinuity is aesthetically disturbing and should be remedied. I conjecture that it may be fixed by rectifying the choice of trigonometric branching </w:t>
      </w:r>
      <w:r w:rsidR="00AA7C94" w:rsidRPr="00AA7C94">
        <w:rPr>
          <w:noProof/>
          <w:color w:val="FF0000"/>
        </w:rPr>
        <w:t>during the computation of the angle between two arrows (you may need to add or subtract 2</w:t>
      </w:r>
      <w:r w:rsidR="00224A22" w:rsidRPr="00224A22">
        <w:rPr>
          <w:color w:val="FF0000"/>
        </w:rPr>
        <w:t>π</w:t>
      </w:r>
      <w:r w:rsidR="00AA7C94" w:rsidRPr="00AA7C94">
        <w:rPr>
          <w:noProof/>
          <w:color w:val="FF0000"/>
        </w:rPr>
        <w:t xml:space="preserve"> to some angles). Read the relevant section in the COTS paper and devise a scheme for your algorithm to detect these branching problems and to compensate as appropriate. </w:t>
      </w:r>
    </w:p>
    <w:p w14:paraId="7DE34FEA" w14:textId="2A9D66BE" w:rsidR="002C5E71" w:rsidRPr="002C5E71" w:rsidRDefault="00592340" w:rsidP="002C5E71">
      <w:pPr>
        <w:jc w:val="center"/>
      </w:pPr>
      <w:r w:rsidRPr="00592340">
        <w:rPr>
          <w:noProof/>
        </w:rPr>
        <w:drawing>
          <wp:inline distT="0" distB="0" distL="0" distR="0" wp14:anchorId="140879A5" wp14:editId="5225F3DF">
            <wp:extent cx="1789044" cy="131113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470" cy="13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634" w:rsidRPr="005F1634">
        <w:rPr>
          <w:noProof/>
        </w:rPr>
        <w:t xml:space="preserve"> </w:t>
      </w:r>
      <w:r w:rsidR="005F1634" w:rsidRPr="005F1634">
        <w:rPr>
          <w:noProof/>
        </w:rPr>
        <w:drawing>
          <wp:inline distT="0" distB="0" distL="0" distR="0" wp14:anchorId="5C06C40A" wp14:editId="7674F369">
            <wp:extent cx="1540807" cy="14155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19" t="5491" r="6135" b="7579"/>
                    <a:stretch/>
                  </pic:blipFill>
                  <pic:spPr bwMode="auto">
                    <a:xfrm>
                      <a:off x="0" y="0"/>
                      <a:ext cx="1572016" cy="144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AC8C7" w14:textId="442FA302" w:rsidR="00144BD0" w:rsidRDefault="00144BD0" w:rsidP="00144BD0">
      <w:pPr>
        <w:pStyle w:val="Heading1"/>
        <w:pBdr>
          <w:top w:val="single" w:sz="12" w:space="1" w:color="000090"/>
        </w:pBdr>
      </w:pPr>
      <w:r>
        <w:t>Smooth-appearing motion of a COTS map</w:t>
      </w:r>
    </w:p>
    <w:p w14:paraId="2F1282B7" w14:textId="3129B8B5" w:rsidR="00144BD0" w:rsidRDefault="00144BD0" w:rsidP="00144BD0">
      <w:r>
        <w:t xml:space="preserve">Use the first two </w:t>
      </w:r>
      <w:r w:rsidR="00AA7C94" w:rsidRPr="00AA7C94">
        <w:rPr>
          <w:b/>
        </w:rPr>
        <w:t>key-</w:t>
      </w:r>
      <w:r w:rsidRPr="00AA7C94">
        <w:rPr>
          <w:b/>
        </w:rPr>
        <w:t>arrows</w:t>
      </w:r>
      <w:r>
        <w:t xml:space="preserve"> to define a control-quad (</w:t>
      </w:r>
      <w:proofErr w:type="gramStart"/>
      <w:r>
        <w:t>A,B</w:t>
      </w:r>
      <w:proofErr w:type="gramEnd"/>
      <w:r>
        <w:t xml:space="preserve">,C,D). At each frame, slide </w:t>
      </w:r>
      <w:r w:rsidR="00AA7C94">
        <w:t>each one of the two arrows, each by one</w:t>
      </w:r>
      <w:r>
        <w:t xml:space="preserve"> along your </w:t>
      </w:r>
      <w:r w:rsidR="00AA7C94">
        <w:t>subdivided ring of arrows in a cyclic manner, so that your motion is an infinite loop</w:t>
      </w:r>
      <w:r>
        <w:t xml:space="preserve">. At each frame of this animation, use the current control-quad to define a COTS map and use that COTS map to display a distorted version of </w:t>
      </w:r>
      <w:r w:rsidRPr="002C5E71">
        <w:rPr>
          <w:b/>
        </w:rPr>
        <w:t>your</w:t>
      </w:r>
      <w:r>
        <w:t xml:space="preserve"> face. (Read the COTS paper for details and use the provided COTS-demo sketch.)</w:t>
      </w:r>
      <w:r w:rsidR="002C5E71">
        <w:t xml:space="preserve"> </w:t>
      </w:r>
      <w:r w:rsidR="00AA7C94">
        <w:t xml:space="preserve">You are welcome to use any part of the COTS sketch provided. </w:t>
      </w:r>
      <w:r>
        <w:t xml:space="preserve">Below, I show </w:t>
      </w:r>
      <w:r w:rsidR="002C5E71">
        <w:t>an example of the original image and its COTS distortion controlled by the four corners A, B, C, D.</w:t>
      </w:r>
    </w:p>
    <w:p w14:paraId="55ECB524" w14:textId="609A517D" w:rsidR="00144BD0" w:rsidRDefault="00144BD0" w:rsidP="00144BD0">
      <w:pPr>
        <w:jc w:val="center"/>
      </w:pPr>
      <w:r w:rsidRPr="00144BD0">
        <w:rPr>
          <w:noProof/>
        </w:rPr>
        <w:drawing>
          <wp:inline distT="0" distB="0" distL="0" distR="0" wp14:anchorId="1B3513EF" wp14:editId="62B966A6">
            <wp:extent cx="1612319" cy="1610528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4703" cy="16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3F8E" w14:textId="3EC7437E" w:rsidR="002C5E71" w:rsidRDefault="00AA7C94" w:rsidP="002C5E71">
      <w:pPr>
        <w:pStyle w:val="Heading1"/>
        <w:pBdr>
          <w:top w:val="single" w:sz="12" w:space="1" w:color="000090"/>
        </w:pBdr>
      </w:pPr>
      <w:r>
        <w:t>Programmed</w:t>
      </w:r>
      <w:r w:rsidR="002C5E71">
        <w:t xml:space="preserve"> pattern </w:t>
      </w:r>
    </w:p>
    <w:p w14:paraId="417E754D" w14:textId="43CD97DF" w:rsidR="00392D00" w:rsidRPr="00224A22" w:rsidRDefault="00224A22" w:rsidP="005A4035">
      <w:pPr>
        <w:rPr>
          <w:color w:val="FF0000"/>
        </w:rPr>
      </w:pPr>
      <w:r>
        <w:rPr>
          <w:color w:val="FF0000"/>
        </w:rPr>
        <w:t>R</w:t>
      </w:r>
      <w:r w:rsidR="00F74540" w:rsidRPr="00F74540">
        <w:rPr>
          <w:color w:val="FF0000"/>
        </w:rPr>
        <w:t xml:space="preserve">equired phase for </w:t>
      </w:r>
      <w:r w:rsidR="00F74540" w:rsidRPr="00224A22">
        <w:rPr>
          <w:b/>
          <w:color w:val="FF0000"/>
        </w:rPr>
        <w:t>graduate students</w:t>
      </w:r>
      <w:r w:rsidR="00F74540" w:rsidRPr="00F74540">
        <w:rPr>
          <w:color w:val="FF0000"/>
        </w:rPr>
        <w:t xml:space="preserve"> </w:t>
      </w:r>
      <w:r w:rsidR="00F74540" w:rsidRPr="00224A22">
        <w:rPr>
          <w:color w:val="000000" w:themeColor="text1"/>
        </w:rPr>
        <w:t>and extra-credit for undergraduates</w:t>
      </w:r>
      <w:r w:rsidR="00F74540" w:rsidRPr="00F74540">
        <w:rPr>
          <w:color w:val="FF0000"/>
        </w:rPr>
        <w:t>.</w:t>
      </w:r>
      <w:r>
        <w:rPr>
          <w:color w:val="FF0000"/>
        </w:rPr>
        <w:t xml:space="preserve"> </w:t>
      </w:r>
      <w:r w:rsidR="00AA7C94" w:rsidRPr="00224A22">
        <w:rPr>
          <w:color w:val="FF0000"/>
        </w:rPr>
        <w:t xml:space="preserve">Instead of using a texture map inside the sliding and deforming COTS, use an aesthetically pleasing shape that you programmed. It may be your signature, </w:t>
      </w:r>
      <w:r w:rsidRPr="00224A22">
        <w:rPr>
          <w:color w:val="FF0000"/>
        </w:rPr>
        <w:t xml:space="preserve">smoothened and beautified </w:t>
      </w:r>
      <w:r w:rsidR="00AA7C94" w:rsidRPr="00224A22">
        <w:rPr>
          <w:color w:val="FF0000"/>
        </w:rPr>
        <w:t>with non-uniform thickness strokes, or a static or animated pattern</w:t>
      </w:r>
      <w:r w:rsidRPr="00224A22">
        <w:rPr>
          <w:color w:val="FF0000"/>
        </w:rPr>
        <w:t xml:space="preserve"> (see examples below)</w:t>
      </w:r>
      <w:r w:rsidR="00AA7C94" w:rsidRPr="00224A22">
        <w:rPr>
          <w:color w:val="FF0000"/>
        </w:rPr>
        <w:t>. But it should have at least one parameter that controls its shape</w:t>
      </w:r>
      <w:r w:rsidRPr="00224A22">
        <w:rPr>
          <w:color w:val="FF0000"/>
        </w:rPr>
        <w:t>, one of its properties,</w:t>
      </w:r>
      <w:r w:rsidR="00AA7C94" w:rsidRPr="00224A22">
        <w:rPr>
          <w:color w:val="FF0000"/>
        </w:rPr>
        <w:t xml:space="preserve"> and color. </w:t>
      </w:r>
      <w:r w:rsidRPr="00224A22">
        <w:rPr>
          <w:color w:val="FF0000"/>
        </w:rPr>
        <w:t>Provide a synchronization of that parameter with the beat of a</w:t>
      </w:r>
      <w:r w:rsidR="002C5E71" w:rsidRPr="00224A22">
        <w:rPr>
          <w:color w:val="FF0000"/>
        </w:rPr>
        <w:t xml:space="preserve"> music that plays during the animation. </w:t>
      </w:r>
    </w:p>
    <w:p w14:paraId="36ACE3F1" w14:textId="271F0892" w:rsidR="00F74540" w:rsidRDefault="002E2886" w:rsidP="002E2886">
      <w:pPr>
        <w:spacing w:after="200"/>
        <w:jc w:val="center"/>
      </w:pPr>
      <w:r w:rsidRPr="002E2886">
        <w:rPr>
          <w:noProof/>
        </w:rPr>
        <w:drawing>
          <wp:inline distT="0" distB="0" distL="0" distR="0" wp14:anchorId="7E0180C1" wp14:editId="39913FCC">
            <wp:extent cx="1939751" cy="181995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192" cy="18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22" w:rsidRPr="002C5E71">
        <w:rPr>
          <w:noProof/>
        </w:rPr>
        <w:drawing>
          <wp:inline distT="0" distB="0" distL="0" distR="0" wp14:anchorId="6C988D85" wp14:editId="336DA46D">
            <wp:extent cx="1683135" cy="1688746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2783" cy="17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6ECD" w14:textId="5CE200E0" w:rsidR="002C5E71" w:rsidRDefault="002C5E71" w:rsidP="005A4035">
      <w:r>
        <w:t>Some links to possible inspirations on patterns</w:t>
      </w:r>
      <w:r w:rsidR="00392D00">
        <w:t xml:space="preserve"> (but </w:t>
      </w:r>
      <w:proofErr w:type="gramStart"/>
      <w:r w:rsidR="00392D00">
        <w:t>remember</w:t>
      </w:r>
      <w:proofErr w:type="gramEnd"/>
      <w:r w:rsidR="00392D00">
        <w:t xml:space="preserve"> that your pattern must be procedural, </w:t>
      </w:r>
      <w:proofErr w:type="spellStart"/>
      <w:r w:rsidR="00392D00">
        <w:t>ie</w:t>
      </w:r>
      <w:proofErr w:type="spellEnd"/>
      <w:r w:rsidR="00392D00">
        <w:t xml:space="preserve">. </w:t>
      </w:r>
      <w:r w:rsidR="00235345">
        <w:t>p</w:t>
      </w:r>
      <w:r w:rsidR="00392D00">
        <w:t>rogrammed, not tex</w:t>
      </w:r>
      <w:r w:rsidR="00235345">
        <w:t>ture mapped, and parameterized)</w:t>
      </w:r>
      <w:r>
        <w:t>:</w:t>
      </w:r>
    </w:p>
    <w:p w14:paraId="0C3A0398" w14:textId="2D99F4A9" w:rsidR="002C5E71" w:rsidRDefault="00804C8C" w:rsidP="002C5E71">
      <w:hyperlink r:id="rId14" w:history="1">
        <w:r w:rsidR="002C5E71">
          <w:rPr>
            <w:rStyle w:val="Hyperlink"/>
          </w:rPr>
          <w:t>https://www.pinterest.com/pin/779122804263311717/</w:t>
        </w:r>
      </w:hyperlink>
    </w:p>
    <w:p w14:paraId="081DCCC7" w14:textId="77777777" w:rsidR="002C5E71" w:rsidRDefault="00804C8C" w:rsidP="002C5E71">
      <w:hyperlink r:id="rId15" w:history="1">
        <w:r w:rsidR="002C5E71">
          <w:rPr>
            <w:rStyle w:val="Hyperlink"/>
          </w:rPr>
          <w:t>https://www.pinterest.com/pin/90635011226342304/</w:t>
        </w:r>
      </w:hyperlink>
    </w:p>
    <w:p w14:paraId="73B76A16" w14:textId="54916182" w:rsidR="002C5E71" w:rsidRDefault="00804C8C" w:rsidP="002C5E71">
      <w:hyperlink r:id="rId16" w:history="1">
        <w:r w:rsidR="002C5E71">
          <w:rPr>
            <w:rStyle w:val="Hyperlink"/>
          </w:rPr>
          <w:t>https://www.pinterest.com/pin/374502525233097209/</w:t>
        </w:r>
      </w:hyperlink>
    </w:p>
    <w:p w14:paraId="31D60BA2" w14:textId="56C558A5" w:rsidR="002C5E71" w:rsidRDefault="00804C8C" w:rsidP="002C5E71">
      <w:hyperlink r:id="rId17" w:history="1">
        <w:r w:rsidR="002C5E71">
          <w:rPr>
            <w:rStyle w:val="Hyperlink"/>
          </w:rPr>
          <w:t>https://www.pinterest.com/pin/444167581973828415/</w:t>
        </w:r>
      </w:hyperlink>
    </w:p>
    <w:p w14:paraId="0957ED58" w14:textId="77777777" w:rsidR="002C5E71" w:rsidRDefault="00804C8C" w:rsidP="002C5E71">
      <w:hyperlink r:id="rId18" w:history="1">
        <w:r w:rsidR="002C5E71">
          <w:rPr>
            <w:rStyle w:val="Hyperlink"/>
          </w:rPr>
          <w:t>https://www.pinterest.com/pin/571605377702620894/</w:t>
        </w:r>
      </w:hyperlink>
    </w:p>
    <w:p w14:paraId="20F0A88F" w14:textId="77777777" w:rsidR="002C5E71" w:rsidRDefault="00804C8C" w:rsidP="002C5E71">
      <w:hyperlink r:id="rId19" w:history="1">
        <w:r w:rsidR="002C5E71">
          <w:rPr>
            <w:rStyle w:val="Hyperlink"/>
          </w:rPr>
          <w:t>https://www.pinterest.com/pin/373306256597333173/</w:t>
        </w:r>
      </w:hyperlink>
    </w:p>
    <w:p w14:paraId="4879A799" w14:textId="16925520" w:rsidR="002C5E71" w:rsidRDefault="00804C8C" w:rsidP="002C5E71">
      <w:hyperlink r:id="rId20" w:history="1">
        <w:r w:rsidR="002C5E71">
          <w:rPr>
            <w:rStyle w:val="Hyperlink"/>
          </w:rPr>
          <w:t>https://www.pinterest.com/pin/716987203157259127/</w:t>
        </w:r>
      </w:hyperlink>
    </w:p>
    <w:p w14:paraId="1A52B07A" w14:textId="77777777" w:rsidR="002C5E71" w:rsidRDefault="00804C8C" w:rsidP="002C5E71">
      <w:hyperlink r:id="rId21" w:history="1">
        <w:r w:rsidR="002C5E71">
          <w:rPr>
            <w:rStyle w:val="Hyperlink"/>
          </w:rPr>
          <w:t>https://www.pinterest.com/pin/152137293650240903/</w:t>
        </w:r>
      </w:hyperlink>
    </w:p>
    <w:p w14:paraId="5CB65C30" w14:textId="77777777" w:rsidR="002C5E71" w:rsidRDefault="00804C8C" w:rsidP="002C5E71">
      <w:hyperlink r:id="rId22" w:history="1">
        <w:r w:rsidR="002C5E71">
          <w:rPr>
            <w:rStyle w:val="Hyperlink"/>
          </w:rPr>
          <w:t>https://www.pinterest.com/pin/152137293649907499/</w:t>
        </w:r>
      </w:hyperlink>
    </w:p>
    <w:p w14:paraId="7A6DDAE5" w14:textId="77777777" w:rsidR="002C5E71" w:rsidRDefault="00804C8C" w:rsidP="002C5E71">
      <w:hyperlink r:id="rId23" w:history="1">
        <w:r w:rsidR="002C5E71">
          <w:rPr>
            <w:rStyle w:val="Hyperlink"/>
          </w:rPr>
          <w:t>https://www.pinterest.com/pin/152137293649790310/</w:t>
        </w:r>
      </w:hyperlink>
    </w:p>
    <w:p w14:paraId="61650645" w14:textId="2075026D" w:rsidR="002C5E71" w:rsidRDefault="00804C8C" w:rsidP="002C5E71">
      <w:pPr>
        <w:tabs>
          <w:tab w:val="left" w:pos="5844"/>
        </w:tabs>
      </w:pPr>
      <w:hyperlink r:id="rId24" w:history="1">
        <w:r w:rsidR="002C5E71">
          <w:rPr>
            <w:rStyle w:val="Hyperlink"/>
          </w:rPr>
          <w:t>https://www.pinterest.com/pin/152137293649566989/</w:t>
        </w:r>
      </w:hyperlink>
      <w:r w:rsidR="002C5E71">
        <w:tab/>
      </w:r>
    </w:p>
    <w:p w14:paraId="4E330AF8" w14:textId="75AC97B0" w:rsidR="002C5E71" w:rsidRDefault="00804C8C" w:rsidP="002C5E71">
      <w:hyperlink r:id="rId25" w:history="1">
        <w:r w:rsidR="002C5E71">
          <w:rPr>
            <w:rStyle w:val="Hyperlink"/>
          </w:rPr>
          <w:t>https://www.pinterest.com/pin/152137293649446150/</w:t>
        </w:r>
      </w:hyperlink>
    </w:p>
    <w:p w14:paraId="72699DA2" w14:textId="23083C92" w:rsidR="002C5E71" w:rsidRDefault="00804C8C" w:rsidP="002C5E71">
      <w:hyperlink r:id="rId26" w:history="1">
        <w:r w:rsidR="002C5E71">
          <w:rPr>
            <w:rStyle w:val="Hyperlink"/>
          </w:rPr>
          <w:t>https://www.pinterest.com/pin/152137293648084697/</w:t>
        </w:r>
      </w:hyperlink>
    </w:p>
    <w:p w14:paraId="32C5FD17" w14:textId="77777777" w:rsidR="00392D00" w:rsidRDefault="00804C8C" w:rsidP="00392D00">
      <w:hyperlink r:id="rId27" w:history="1">
        <w:r w:rsidR="00392D00">
          <w:rPr>
            <w:rStyle w:val="Hyperlink"/>
          </w:rPr>
          <w:t>https://www.pinterest.com/pin/152137293650130192/</w:t>
        </w:r>
      </w:hyperlink>
    </w:p>
    <w:p w14:paraId="0E086457" w14:textId="66144CD4" w:rsidR="00392D00" w:rsidRDefault="00804C8C" w:rsidP="002C5E71">
      <w:hyperlink r:id="rId28" w:history="1">
        <w:r w:rsidR="00392D00">
          <w:rPr>
            <w:rStyle w:val="Hyperlink"/>
          </w:rPr>
          <w:t>https://www.pinterest.com/pin/851813717002972895/</w:t>
        </w:r>
      </w:hyperlink>
    </w:p>
    <w:p w14:paraId="79443704" w14:textId="2B66DEF8" w:rsidR="002C5E71" w:rsidRDefault="002C5E71" w:rsidP="002C5E71"/>
    <w:p w14:paraId="1AD381C0" w14:textId="3A3AC3F9" w:rsidR="00392D00" w:rsidRDefault="00392D00" w:rsidP="002C5E71">
      <w:r>
        <w:t>Some links with possible inspirations for animated patterns:</w:t>
      </w:r>
    </w:p>
    <w:p w14:paraId="647D1CEB" w14:textId="492E2D4D" w:rsidR="00392D00" w:rsidRDefault="00804C8C" w:rsidP="002C5E71">
      <w:hyperlink r:id="rId29" w:history="1">
        <w:r w:rsidR="00392D00">
          <w:rPr>
            <w:rStyle w:val="Hyperlink"/>
          </w:rPr>
          <w:t>https://8tracks.com/squal/live-for-the-beat</w:t>
        </w:r>
      </w:hyperlink>
    </w:p>
    <w:p w14:paraId="0B8CC701" w14:textId="368717BE" w:rsidR="00392D00" w:rsidRDefault="00804C8C" w:rsidP="002C5E71">
      <w:hyperlink r:id="rId30" w:history="1">
        <w:r w:rsidR="00392D00">
          <w:rPr>
            <w:rStyle w:val="Hyperlink"/>
          </w:rPr>
          <w:t>https://www.buzzfeed.com/kellyoakes/hypnotic-gifs-you-wont-be-able-to-stop-staring-at?sub=3291184_3039039</w:t>
        </w:r>
      </w:hyperlink>
    </w:p>
    <w:p w14:paraId="36BC3180" w14:textId="77777777" w:rsidR="00392D00" w:rsidRDefault="00804C8C" w:rsidP="00392D00">
      <w:hyperlink r:id="rId31" w:history="1">
        <w:r w:rsidR="00392D00">
          <w:rPr>
            <w:rStyle w:val="Hyperlink"/>
          </w:rPr>
          <w:t>https://www.pinterest.com/pin/504755070721511692/</w:t>
        </w:r>
      </w:hyperlink>
    </w:p>
    <w:p w14:paraId="0A9004E1" w14:textId="77777777" w:rsidR="00392D00" w:rsidRDefault="00804C8C" w:rsidP="00392D00">
      <w:hyperlink r:id="rId32" w:history="1">
        <w:r w:rsidR="00392D00">
          <w:rPr>
            <w:rStyle w:val="Hyperlink"/>
          </w:rPr>
          <w:t>https://www.pinterest.com/pin/152137293650240316/</w:t>
        </w:r>
      </w:hyperlink>
    </w:p>
    <w:p w14:paraId="02816DCB" w14:textId="77777777" w:rsidR="00392D00" w:rsidRDefault="00804C8C" w:rsidP="00392D00">
      <w:hyperlink r:id="rId33" w:history="1">
        <w:r w:rsidR="00392D00">
          <w:rPr>
            <w:rStyle w:val="Hyperlink"/>
          </w:rPr>
          <w:t>https://www.pinterest.com/pin/152137293650108839/</w:t>
        </w:r>
      </w:hyperlink>
    </w:p>
    <w:p w14:paraId="23A333E2" w14:textId="77777777" w:rsidR="00392D00" w:rsidRDefault="00804C8C" w:rsidP="00392D00">
      <w:hyperlink r:id="rId34" w:history="1">
        <w:r w:rsidR="00392D00">
          <w:rPr>
            <w:rStyle w:val="Hyperlink"/>
          </w:rPr>
          <w:t>https://ello.co/hexeosis/post/nbpovnrgbgmbongywz2j-g</w:t>
        </w:r>
      </w:hyperlink>
    </w:p>
    <w:p w14:paraId="75B0367C" w14:textId="77777777" w:rsidR="00392D00" w:rsidRDefault="00804C8C" w:rsidP="00392D00">
      <w:hyperlink r:id="rId35" w:history="1">
        <w:r w:rsidR="00392D00">
          <w:rPr>
            <w:rStyle w:val="Hyperlink"/>
          </w:rPr>
          <w:t>https://imgur.com/gallery/4Fld8</w:t>
        </w:r>
      </w:hyperlink>
    </w:p>
    <w:p w14:paraId="5C1BDCBE" w14:textId="77777777" w:rsidR="00392D00" w:rsidRDefault="00804C8C" w:rsidP="00392D00">
      <w:hyperlink r:id="rId36" w:history="1">
        <w:r w:rsidR="00392D00">
          <w:rPr>
            <w:rStyle w:val="Hyperlink"/>
          </w:rPr>
          <w:t>https://adamreeve.tumblr.com/post/140812519784</w:t>
        </w:r>
      </w:hyperlink>
    </w:p>
    <w:p w14:paraId="60A87D92" w14:textId="77777777" w:rsidR="00392D00" w:rsidRDefault="00804C8C" w:rsidP="00392D00">
      <w:hyperlink r:id="rId37" w:history="1">
        <w:r w:rsidR="00392D00">
          <w:rPr>
            <w:rStyle w:val="Hyperlink"/>
          </w:rPr>
          <w:t>http://images4.fanpop.com/image/photos/19500000/Bright-and-twirly-bright-colors-19551229-240-320.gif</w:t>
        </w:r>
      </w:hyperlink>
    </w:p>
    <w:p w14:paraId="69F6578A" w14:textId="77777777" w:rsidR="00392D00" w:rsidRDefault="00804C8C" w:rsidP="00392D00">
      <w:hyperlink r:id="rId38" w:history="1">
        <w:r w:rsidR="00392D00">
          <w:rPr>
            <w:rStyle w:val="Hyperlink"/>
          </w:rPr>
          <w:t>https://www.pinterest.com/pin/438960294908530048/</w:t>
        </w:r>
      </w:hyperlink>
    </w:p>
    <w:p w14:paraId="20C54CEB" w14:textId="77777777" w:rsidR="00392D00" w:rsidRDefault="00804C8C" w:rsidP="00392D00">
      <w:hyperlink r:id="rId39" w:history="1">
        <w:r w:rsidR="00392D00">
          <w:rPr>
            <w:rStyle w:val="Hyperlink"/>
          </w:rPr>
          <w:t>https://www.pinterest.com/pin/16677461095081250/</w:t>
        </w:r>
      </w:hyperlink>
    </w:p>
    <w:p w14:paraId="446DF6DB" w14:textId="327B0BCE" w:rsidR="00392D00" w:rsidRDefault="00392D00" w:rsidP="002C5E71"/>
    <w:p w14:paraId="3580A35F" w14:textId="77777777" w:rsidR="00392D00" w:rsidRDefault="00392D00" w:rsidP="002C5E71"/>
    <w:p w14:paraId="387D4E8A" w14:textId="0DCAFA86" w:rsidR="00392D00" w:rsidRDefault="00392D00" w:rsidP="002C5E71"/>
    <w:p w14:paraId="5CABAF97" w14:textId="77777777" w:rsidR="00392D00" w:rsidRDefault="00392D00" w:rsidP="002C5E71"/>
    <w:p w14:paraId="0C0854E6" w14:textId="77777777" w:rsidR="00392D00" w:rsidRDefault="00392D00" w:rsidP="002C5E71"/>
    <w:p w14:paraId="24849B53" w14:textId="78FAB13A" w:rsidR="00392D00" w:rsidRDefault="00392D00" w:rsidP="002C5E71">
      <w:r>
        <w:t xml:space="preserve"> </w:t>
      </w:r>
    </w:p>
    <w:p w14:paraId="66053405" w14:textId="70A97FC0" w:rsidR="00392D00" w:rsidRDefault="00392D00" w:rsidP="002C5E71"/>
    <w:p w14:paraId="3196E415" w14:textId="77777777" w:rsidR="00392D00" w:rsidRDefault="00392D00" w:rsidP="002C5E71"/>
    <w:p w14:paraId="43EAC5EC" w14:textId="77777777" w:rsidR="002C5E71" w:rsidRDefault="002C5E71" w:rsidP="002C5E71">
      <w:pPr>
        <w:tabs>
          <w:tab w:val="left" w:pos="5844"/>
        </w:tabs>
      </w:pPr>
    </w:p>
    <w:p w14:paraId="06D87263" w14:textId="6C141519" w:rsidR="002C5E71" w:rsidRDefault="002C5E71" w:rsidP="002C5E71"/>
    <w:p w14:paraId="597A454F" w14:textId="77777777" w:rsidR="002C5E71" w:rsidRDefault="002C5E71" w:rsidP="002C5E71"/>
    <w:p w14:paraId="6C955FF8" w14:textId="77777777" w:rsidR="002C5E71" w:rsidRDefault="002C5E71" w:rsidP="002C5E71"/>
    <w:p w14:paraId="084E2A40" w14:textId="77777777" w:rsidR="002C5E71" w:rsidRDefault="002C5E71" w:rsidP="002C5E71"/>
    <w:p w14:paraId="6BE68DE0" w14:textId="77777777" w:rsidR="002C5E71" w:rsidRDefault="002C5E71" w:rsidP="002C5E71"/>
    <w:p w14:paraId="6856A937" w14:textId="77777777" w:rsidR="002C5E71" w:rsidRDefault="002C5E71" w:rsidP="002C5E71"/>
    <w:p w14:paraId="064BB18B" w14:textId="362A3EE0" w:rsidR="002C5E71" w:rsidRDefault="002C5E71" w:rsidP="002C5E71"/>
    <w:p w14:paraId="0DBADBDD" w14:textId="77777777" w:rsidR="002C5E71" w:rsidRDefault="002C5E71" w:rsidP="002C5E71"/>
    <w:p w14:paraId="60E250DA" w14:textId="77777777" w:rsidR="002C5E71" w:rsidRDefault="002C5E71" w:rsidP="005A4035"/>
    <w:p w14:paraId="140CFEE5" w14:textId="519B48DE" w:rsidR="002C5E71" w:rsidRDefault="002C5E71" w:rsidP="005A4035"/>
    <w:p w14:paraId="4D4756E5" w14:textId="464383AB" w:rsidR="002C5E71" w:rsidRPr="005A4035" w:rsidRDefault="002C5E71" w:rsidP="002C5E71">
      <w:pPr>
        <w:jc w:val="center"/>
      </w:pPr>
    </w:p>
    <w:p w14:paraId="36BBE985" w14:textId="77777777" w:rsidR="005A4035" w:rsidRDefault="005A4035" w:rsidP="00525A8B">
      <w:pPr>
        <w:rPr>
          <w:color w:val="FF0000"/>
        </w:rPr>
      </w:pPr>
    </w:p>
    <w:p w14:paraId="6E291883" w14:textId="77777777" w:rsidR="00E24839" w:rsidRDefault="00E24839" w:rsidP="00E24839">
      <w:pPr>
        <w:pStyle w:val="Heading1"/>
      </w:pPr>
      <w:r>
        <w:lastRenderedPageBreak/>
        <w:t>Symbols (if you need them in MS word)</w:t>
      </w:r>
    </w:p>
    <w:p w14:paraId="399E5380" w14:textId="77777777" w:rsidR="00E24839" w:rsidRPr="00B00893" w:rsidRDefault="00E24839" w:rsidP="00E24839">
      <w:pPr>
        <w:pStyle w:val="Heading1"/>
        <w:numPr>
          <w:ilvl w:val="0"/>
          <w:numId w:val="3"/>
        </w:numPr>
        <w:pBdr>
          <w:top w:val="single" w:sz="4" w:space="1" w:color="auto"/>
        </w:pBdr>
        <w:shd w:val="clear" w:color="auto" w:fill="E6E6E6"/>
        <w:suppressAutoHyphens/>
        <w:spacing w:before="240" w:after="60"/>
      </w:pPr>
      <w:r w:rsidRPr="00B00893">
        <w:t>Symbols</w:t>
      </w:r>
    </w:p>
    <w:p w14:paraId="09F61D5C" w14:textId="77777777" w:rsidR="00E24839" w:rsidRPr="00B00893" w:rsidRDefault="00E24839" w:rsidP="00E24839">
      <w:pPr>
        <w:spacing w:after="20"/>
      </w:pPr>
      <w:r>
        <w:rPr>
          <w:rFonts w:ascii="Symbol" w:hAnsi="Symbol"/>
          <w:sz w:val="20"/>
        </w:rPr>
        <w:t>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</w:t>
      </w:r>
      <w:r>
        <w:rPr>
          <w:rFonts w:ascii="Symbol" w:hAnsi="Symbol"/>
          <w:sz w:val="20"/>
        </w:rPr>
        <w:t></w:t>
      </w:r>
      <w:r w:rsidRPr="00B00893">
        <w:t>!</w:t>
      </w:r>
      <w:r>
        <w:t xml:space="preserve"> </w:t>
      </w:r>
      <w:r w:rsidRPr="00B00893">
        <w:t>¬</w:t>
      </w:r>
      <w:r>
        <w:t xml:space="preserve"> =&gt; </w:t>
      </w:r>
      <w:r w:rsidRPr="00B00893">
        <w:sym w:font="Wingdings" w:char="F0F0"/>
      </w:r>
      <w:r w:rsidRPr="00B00893">
        <w:sym w:font="Wingdings" w:char="F0F3"/>
      </w:r>
      <w:r>
        <w:t xml:space="preserve"> </w:t>
      </w:r>
      <w:r>
        <w:rPr>
          <w:rFonts w:ascii="Symbol" w:hAnsi="Symbol"/>
        </w:rPr>
        <w:t></w:t>
      </w:r>
      <w:r w:rsidRPr="00B00893">
        <w:sym w:font="Wingdings 3" w:char="F022"/>
      </w:r>
      <w:r w:rsidRPr="00B00893">
        <w:sym w:font="Wingdings 3" w:char="F023"/>
      </w:r>
      <w:r w:rsidRPr="00B00893">
        <w:sym w:font="Wingdings 3" w:char="F024"/>
      </w:r>
      <w:r w:rsidRPr="00B00893">
        <w:sym w:font="Wingdings 3" w:char="F031"/>
      </w:r>
      <w:r>
        <w:t xml:space="preserve">  </w:t>
      </w:r>
      <w:r w:rsidRPr="00B00893">
        <w:sym w:font="Wingdings 3" w:char="F08E"/>
      </w:r>
      <w:r w:rsidRPr="00B00893">
        <w:sym w:font="Wingdings 3" w:char="F092"/>
      </w:r>
      <w:r w:rsidRPr="00B00893">
        <w:sym w:font="Wingdings 3" w:char="F09A"/>
      </w:r>
      <w:r w:rsidRPr="00B00893">
        <w:sym w:font="Wingdings 3" w:char="F09E"/>
      </w:r>
      <w:r w:rsidRPr="00B00893">
        <w:sym w:font="Wingdings 3" w:char="F0A8"/>
      </w:r>
    </w:p>
    <w:p w14:paraId="41D10D51" w14:textId="77777777" w:rsidR="00E24839" w:rsidRPr="009A43B9" w:rsidRDefault="00E24839" w:rsidP="00E24839">
      <w:pPr>
        <w:spacing w:after="20"/>
        <w:rPr>
          <w:rFonts w:ascii="Symbol" w:hAnsi="Symbol"/>
        </w:rPr>
      </w:pPr>
      <w:r>
        <w:rPr>
          <w:rFonts w:ascii="Symbol" w:hAnsi="Symbol"/>
        </w:rPr>
        <w:t></w:t>
      </w:r>
      <w:r w:rsidRPr="00B00893">
        <w:t>∂</w:t>
      </w:r>
      <w:r>
        <w:t xml:space="preserve"> </w:t>
      </w:r>
      <w:r>
        <w:rPr>
          <w:rFonts w:ascii="Symbol" w:hAnsi="Symbol"/>
        </w:rPr>
        <w:t></w:t>
      </w:r>
      <w:r w:rsidRPr="00B00893">
        <w:sym w:font="Symbol" w:char="F0C8"/>
      </w:r>
      <w:r>
        <w:t xml:space="preserve"> </w:t>
      </w:r>
      <w:r w:rsidRPr="00B00893">
        <w:sym w:font="Symbol" w:char="F0C7"/>
      </w:r>
      <w:r>
        <w:t xml:space="preserve"> </w:t>
      </w:r>
      <w:r w:rsidRPr="00B00893">
        <w:sym w:font="Symbol" w:char="F0C4"/>
      </w:r>
      <w:r>
        <w:t xml:space="preserve"> </w:t>
      </w:r>
      <w:r w:rsidRPr="00B00893">
        <w:t>Ω</w:t>
      </w:r>
      <w:r>
        <w:t xml:space="preserve"> </w:t>
      </w:r>
      <w:r w:rsidRPr="00B00893">
        <w:rPr>
          <w:b/>
        </w:rPr>
        <w:sym w:font="Symbol" w:char="F0C6"/>
      </w:r>
      <w:r>
        <w:t xml:space="preserve"> </w:t>
      </w:r>
      <w:r w:rsidRPr="00B00893">
        <w:t xml:space="preserve">ø </w:t>
      </w:r>
      <w:r w:rsidRPr="00B00893">
        <w:sym w:font="Symbol" w:char="F0CE"/>
      </w:r>
      <w:r w:rsidRPr="00B00893">
        <w:t xml:space="preserve"> </w:t>
      </w:r>
      <w:r w:rsidRPr="00B00893">
        <w:sym w:font="Symbol" w:char="F0CF"/>
      </w:r>
      <w:r w:rsidRPr="00B00893">
        <w:rPr>
          <w:b/>
        </w:rPr>
        <w:t xml:space="preserve"> </w:t>
      </w:r>
      <w:r>
        <w:t xml:space="preserve"> </w:t>
      </w:r>
    </w:p>
    <w:p w14:paraId="0BF8AD6D" w14:textId="77777777" w:rsidR="00E24839" w:rsidRPr="008B690C" w:rsidRDefault="00E24839" w:rsidP="00E24839">
      <w:pPr>
        <w:spacing w:after="20"/>
        <w:rPr>
          <w:rFonts w:ascii="MS Gothic" w:eastAsia="MS Gothic" w:hAnsi="MS Gothic"/>
          <w:color w:val="000000"/>
        </w:rPr>
      </w:pPr>
      <w:proofErr w:type="gramStart"/>
      <w:r w:rsidRPr="00B00893">
        <w:rPr>
          <w:highlight w:val="yellow"/>
        </w:rPr>
        <w:t xml:space="preserve">√ </w:t>
      </w:r>
      <w:r w:rsidRPr="0010681F">
        <w:t xml:space="preserve"> </w:t>
      </w:r>
      <w:r>
        <w:t>∫</w:t>
      </w:r>
      <w:proofErr w:type="gramEnd"/>
      <w:r>
        <w:t xml:space="preserve"> </w:t>
      </w:r>
      <w:r w:rsidRPr="00B00893">
        <w:t>∑</w:t>
      </w:r>
      <w:r>
        <w:t xml:space="preserve"> </w:t>
      </w:r>
      <w:r w:rsidRPr="00B00893">
        <w:t>∏</w:t>
      </w:r>
      <w:r>
        <w:t xml:space="preserve">  </w:t>
      </w:r>
      <w:r w:rsidRPr="00B00893">
        <w:t>π</w:t>
      </w:r>
      <w:r>
        <w:t xml:space="preserve"> </w:t>
      </w:r>
      <w:r w:rsidRPr="00B00893">
        <w:t>∞</w:t>
      </w:r>
      <w:r>
        <w:t xml:space="preserve"> </w:t>
      </w:r>
      <w:r>
        <w:rPr>
          <w:rFonts w:ascii="Symbol" w:hAnsi="Symbol"/>
        </w:rPr>
        <w:t></w:t>
      </w:r>
      <w:r>
        <w:rPr>
          <w:rFonts w:ascii="Symbol" w:hAnsi="Symbol"/>
        </w:rPr>
        <w:t></w:t>
      </w:r>
      <w:r w:rsidRPr="008B690C">
        <w:t xml:space="preserve"> </w:t>
      </w:r>
      <w:r w:rsidRPr="00B00893">
        <w:t>µ</w:t>
      </w:r>
      <w:r>
        <w:t xml:space="preserve"> </w:t>
      </w:r>
      <w:r w:rsidRPr="00B00893">
        <w:t>∂</w:t>
      </w:r>
      <w:r>
        <w:t xml:space="preserve"> </w:t>
      </w:r>
      <w:r>
        <w:rPr>
          <w:rFonts w:ascii="Symbol" w:hAnsi="Symbol"/>
          <w:sz w:val="20"/>
        </w:rPr>
        <w:t></w:t>
      </w:r>
      <w:r>
        <w:t xml:space="preserve"> </w:t>
      </w:r>
      <w:r w:rsidRPr="00B00893">
        <w:t>±</w:t>
      </w:r>
      <w:r>
        <w:t xml:space="preserve"> </w:t>
      </w:r>
      <w:r w:rsidRPr="00B00893">
        <w:t>≠</w:t>
      </w:r>
      <w:r>
        <w:t xml:space="preserve"> </w:t>
      </w:r>
      <w:r w:rsidRPr="00B00893">
        <w:t>ƒ</w:t>
      </w:r>
      <w:r>
        <w:t xml:space="preserve"> </w:t>
      </w:r>
      <w:r w:rsidRPr="00B00893">
        <w:t>≈</w:t>
      </w:r>
      <w:r>
        <w:t xml:space="preserve"> </w:t>
      </w:r>
      <w:r w:rsidRPr="00B00893">
        <w:t>~</w:t>
      </w:r>
      <w:r>
        <w:rPr>
          <w:rFonts w:ascii="MS Gothic" w:eastAsia="MS Gothic" w:hAnsi="MS Gothic"/>
          <w:color w:val="000000"/>
        </w:rPr>
        <w:t xml:space="preserve"> </w:t>
      </w:r>
      <w:r w:rsidRPr="00B00893">
        <w:t>≤</w:t>
      </w:r>
      <w:r>
        <w:t xml:space="preserve"> </w:t>
      </w:r>
      <w:r w:rsidRPr="00B00893">
        <w:t>≥</w:t>
      </w:r>
      <w:r>
        <w:rPr>
          <w:rFonts w:ascii="MS Gothic" w:eastAsia="MS Gothic" w:hAnsi="MS Gothic"/>
          <w:color w:val="000000"/>
        </w:rPr>
        <w:t xml:space="preserve"> </w:t>
      </w:r>
      <w:r>
        <w:rPr>
          <w:rFonts w:ascii="Symbol" w:hAnsi="Symbol"/>
          <w:sz w:val="20"/>
        </w:rPr>
        <w:t>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</w:t>
      </w:r>
      <w:r>
        <w:rPr>
          <w:rFonts w:ascii="Symbol" w:hAnsi="Symbol"/>
          <w:sz w:val="20"/>
        </w:rPr>
        <w:t></w:t>
      </w:r>
    </w:p>
    <w:p w14:paraId="5E21EFA2" w14:textId="77777777" w:rsidR="00E24839" w:rsidRPr="008B690C" w:rsidRDefault="00E24839" w:rsidP="00E24839">
      <w:pPr>
        <w:rPr>
          <w:vertAlign w:val="subscript"/>
        </w:rPr>
      </w:pPr>
      <w:r>
        <w:rPr>
          <w:b/>
        </w:rPr>
        <w:t xml:space="preserve">U V </w:t>
      </w:r>
      <w:proofErr w:type="gramStart"/>
      <w:r w:rsidRPr="0010681F">
        <w:rPr>
          <w:b/>
        </w:rPr>
        <w:t>Ø</w:t>
      </w:r>
      <w:r w:rsidRPr="008B690C">
        <w:t xml:space="preserve"> </w:t>
      </w:r>
      <w:r>
        <w:t xml:space="preserve"> °</w:t>
      </w:r>
      <w:proofErr w:type="gramEnd"/>
      <w:r>
        <w:t xml:space="preserve"> </w:t>
      </w:r>
      <w:r w:rsidRPr="00B00893">
        <w:t xml:space="preserve"> </w:t>
      </w:r>
      <w:r w:rsidRPr="008B690C">
        <w:t xml:space="preserve"> </w:t>
      </w:r>
      <w:r>
        <w:t xml:space="preserve">ˆ •  </w:t>
      </w:r>
      <w:r w:rsidRPr="00B00893">
        <w:sym w:font="Wingdings 2" w:char="F0CD"/>
      </w:r>
      <w:r>
        <w:t xml:space="preserve"> </w:t>
      </w:r>
      <w:r w:rsidRPr="00B00893">
        <w:sym w:font="Wingdings 3" w:char="F0AC"/>
      </w:r>
      <w:r>
        <w:t xml:space="preserve"> </w:t>
      </w:r>
      <w:r w:rsidRPr="00B00893">
        <w:sym w:font="Wingdings" w:char="F0FA"/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</m:oMath>
      <w:r>
        <w:rPr>
          <w:rFonts w:ascii="Symbol" w:hAnsi="Symbol"/>
          <w:sz w:val="20"/>
        </w:rPr>
        <w:t></w:t>
      </w:r>
      <w:r w:rsidRPr="00B00893">
        <w:t>∆</w:t>
      </w:r>
      <w:r>
        <w:rPr>
          <w:rFonts w:ascii="Symbol" w:hAnsi="Symbol"/>
          <w:sz w:val="20"/>
        </w:rPr>
        <w:t></w:t>
      </w:r>
      <w:r>
        <w:t xml:space="preserve"> </w:t>
      </w:r>
      <w:r w:rsidRPr="00B00893">
        <w:sym w:font="Wingdings" w:char="F0A4"/>
      </w:r>
      <w:r>
        <w:t xml:space="preserve"> </w:t>
      </w:r>
      <w:r>
        <w:rPr>
          <w:rFonts w:ascii="Symbol" w:hAnsi="Symbol"/>
          <w:sz w:val="20"/>
        </w:rPr>
        <w:t>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 w:rsidRPr="00B00893">
        <w:sym w:font="Wingdings 2" w:char="F0E6"/>
      </w:r>
      <w:r w:rsidRPr="00B00893">
        <w:sym w:font="Wingdings 2" w:char="F0E9"/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 w:rsidRPr="00B00893">
        <w:sym w:font="Wingdings" w:char="F09F"/>
      </w:r>
      <w:r>
        <w:t xml:space="preserve"> º </w:t>
      </w:r>
      <w:r w:rsidRPr="00B00893">
        <w:sym w:font="Wingdings 2" w:char="F0CE"/>
      </w:r>
      <w:r>
        <w:t xml:space="preserve"> </w:t>
      </w:r>
      <w:r>
        <w:sym w:font="Wingdings 3" w:char="F072"/>
      </w:r>
      <w:r w:rsidRPr="00B00893">
        <w:sym w:font="Wingdings 3" w:char="F073"/>
      </w:r>
      <w:r>
        <w:t xml:space="preserve"> </w:t>
      </w:r>
      <w:r w:rsidRPr="00B00893">
        <w:sym w:font="Wingdings 3" w:char="F050"/>
      </w:r>
      <w:r>
        <w:t xml:space="preserve"> </w:t>
      </w:r>
      <w:r w:rsidRPr="00B00893">
        <w:sym w:font="Wingdings 3" w:char="F051"/>
      </w:r>
    </w:p>
    <w:p w14:paraId="56F30D2A" w14:textId="77777777" w:rsidR="00E24839" w:rsidRPr="006A18FF" w:rsidRDefault="00E24839" w:rsidP="00E24839">
      <w:r w:rsidRPr="00B00893">
        <w:rPr>
          <w:rFonts w:ascii="Wingdings" w:hAnsi="Wingdings"/>
          <w:color w:val="FF0000"/>
        </w:rPr>
        <w:t></w:t>
      </w:r>
      <w:r>
        <w:rPr>
          <w:rFonts w:ascii="Wingdings" w:hAnsi="Wingdings"/>
          <w:color w:val="FF0000"/>
        </w:rPr>
        <w:t></w:t>
      </w:r>
      <w:r w:rsidRPr="00B00893">
        <w:rPr>
          <w:rFonts w:ascii="Wingdings" w:hAnsi="Wingdings"/>
          <w:color w:val="FF0000"/>
        </w:rPr>
        <w:t></w:t>
      </w:r>
      <w:r>
        <w:rPr>
          <w:rFonts w:ascii="Wingdings" w:hAnsi="Wingdings"/>
          <w:color w:val="FF0000"/>
        </w:rPr>
        <w:t></w:t>
      </w:r>
      <w:r w:rsidRPr="00B00893">
        <w:sym w:font="Wingdings" w:char="F026"/>
      </w:r>
      <w:r>
        <w:t xml:space="preserve"> </w:t>
      </w:r>
      <w:r w:rsidRPr="00B00893">
        <w:sym w:font="Wingdings" w:char="F040"/>
      </w:r>
      <w:r>
        <w:t xml:space="preserve"> </w:t>
      </w:r>
      <w:r w:rsidRPr="00B00893">
        <w:sym w:font="Wingdings" w:char="F043"/>
      </w:r>
      <w:r>
        <w:t xml:space="preserve"> </w:t>
      </w:r>
      <w:r w:rsidRPr="00B00893">
        <w:sym w:font="Wingdings" w:char="F0FC"/>
      </w:r>
      <w:r>
        <w:t xml:space="preserve"> </w:t>
      </w:r>
      <w:r w:rsidRPr="00B00893">
        <w:sym w:font="Webdings" w:char="F072"/>
      </w:r>
      <w:r>
        <w:t xml:space="preserve">  </w:t>
      </w:r>
      <w:r w:rsidRPr="00B00893">
        <w:sym w:font="Webdings" w:char="F073"/>
      </w:r>
      <w:r w:rsidRPr="00B00893">
        <w:sym w:font="Webdings" w:char="F03D"/>
      </w:r>
      <w:r w:rsidRPr="00B00893">
        <w:sym w:font="Wingdings" w:char="F0A8"/>
      </w:r>
      <w:r>
        <w:t xml:space="preserve"> </w:t>
      </w:r>
      <w:r w:rsidRPr="00B00893">
        <w:sym w:font="Wingdings 2" w:char="F081"/>
      </w:r>
    </w:p>
    <w:p w14:paraId="454CF300" w14:textId="77777777" w:rsidR="00E24839" w:rsidRDefault="00E24839" w:rsidP="00E24839">
      <w:pPr>
        <w:spacing w:after="20"/>
      </w:pPr>
      <w:r w:rsidRPr="00B00893">
        <w:sym w:font="Wingdings" w:char="F080"/>
      </w:r>
      <w:r w:rsidRPr="00B00893">
        <w:sym w:font="Wingdings" w:char="F081"/>
      </w:r>
      <w:r w:rsidRPr="00B00893">
        <w:sym w:font="Wingdings" w:char="F082"/>
      </w:r>
      <w:r w:rsidRPr="00B00893">
        <w:sym w:font="Wingdings" w:char="F083"/>
      </w:r>
      <w:r w:rsidRPr="00B00893">
        <w:sym w:font="Wingdings" w:char="F084"/>
      </w:r>
      <w:r w:rsidRPr="00B00893">
        <w:sym w:font="Wingdings" w:char="F085"/>
      </w:r>
      <w:r w:rsidRPr="00B00893">
        <w:sym w:font="Wingdings" w:char="F086"/>
      </w:r>
      <w:r w:rsidRPr="00B00893">
        <w:sym w:font="Wingdings" w:char="F087"/>
      </w:r>
      <w:r w:rsidRPr="00B00893">
        <w:sym w:font="Wingdings" w:char="F088"/>
      </w:r>
      <w:r w:rsidRPr="00B00893">
        <w:sym w:font="Wingdings" w:char="F089"/>
      </w:r>
      <w:r w:rsidRPr="00B00893">
        <w:sym w:font="Wingdings" w:char="F08A"/>
      </w:r>
    </w:p>
    <w:p w14:paraId="341332AC" w14:textId="77777777" w:rsidR="00E24839" w:rsidRDefault="00E24839" w:rsidP="00E24839">
      <w:pPr>
        <w:spacing w:after="20"/>
        <w:rPr>
          <w:rFonts w:ascii="Symbol" w:hAnsi="Symbol"/>
          <w:sz w:val="20"/>
        </w:rPr>
      </w:pPr>
      <w:r>
        <w:rPr>
          <w:rFonts w:ascii="Symbol" w:hAnsi="Symbol"/>
        </w:rPr>
        <w:t></w:t>
      </w:r>
      <w:r>
        <w:rPr>
          <w:rFonts w:ascii="Symbol" w:hAnsi="Symbol"/>
        </w:rPr>
        <w:t></w:t>
      </w:r>
      <w:r>
        <w:rPr>
          <w:rFonts w:ascii="Symbol" w:hAnsi="Symbol"/>
        </w:rPr>
        <w:t></w:t>
      </w:r>
      <w:r>
        <w:rPr>
          <w:rFonts w:ascii="Symbol" w:hAnsi="Symbol"/>
        </w:rPr>
        <w:t></w:t>
      </w:r>
      <w:r>
        <w:rPr>
          <w:rFonts w:ascii="Symbol" w:hAnsi="Symbol"/>
        </w:rPr>
        <w:t></w:t>
      </w:r>
      <w:r>
        <w:rPr>
          <w:rFonts w:ascii="Symbol" w:hAnsi="Symbol"/>
        </w:rPr>
        <w:t></w:t>
      </w:r>
      <w:r>
        <w:rPr>
          <w:rFonts w:ascii="Symbol" w:hAnsi="Symbol"/>
        </w:rPr>
        <w:t></w:t>
      </w:r>
      <w:r>
        <w:rPr>
          <w:rFonts w:ascii="Symbol" w:hAnsi="Symbol"/>
        </w:rPr>
        <w:t></w:t>
      </w:r>
      <w:r>
        <w:rPr>
          <w:rFonts w:ascii="Symbol" w:hAnsi="Symbol"/>
        </w:rPr>
        <w:t></w:t>
      </w:r>
      <w:r>
        <w:rPr>
          <w:rFonts w:ascii="Symbol" w:hAnsi="Symbol"/>
        </w:rPr>
        <w:t></w:t>
      </w:r>
      <w:r>
        <w:rPr>
          <w:rFonts w:ascii="Symbol" w:hAnsi="Symbol"/>
        </w:rPr>
        <w:t></w:t>
      </w:r>
      <w:r>
        <w:rPr>
          <w:rFonts w:ascii="Symbol" w:hAnsi="Symbol"/>
        </w:rPr>
        <w:t></w:t>
      </w:r>
      <w:r>
        <w:rPr>
          <w:rFonts w:ascii="Symbol" w:hAnsi="Symbol"/>
        </w:rPr>
        <w:t></w:t>
      </w:r>
      <w:r>
        <w:rPr>
          <w:rFonts w:ascii="Symbol" w:hAnsi="Symbol"/>
        </w:rPr>
        <w:t></w:t>
      </w:r>
      <w:r>
        <w:rPr>
          <w:rFonts w:ascii="Symbol" w:hAnsi="Symbol"/>
        </w:rPr>
        <w:t></w:t>
      </w:r>
      <w:r>
        <w:rPr>
          <w:rFonts w:ascii="Symbol" w:hAnsi="Symbol"/>
        </w:rPr>
        <w:t></w:t>
      </w:r>
      <w:r>
        <w:rPr>
          <w:rFonts w:ascii="Symbol" w:hAnsi="Symbol"/>
        </w:rPr>
        <w:t></w:t>
      </w:r>
      <w:r>
        <w:rPr>
          <w:rFonts w:ascii="Symbol" w:hAnsi="Symbol"/>
        </w:rPr>
        <w:t></w:t>
      </w:r>
      <w:r>
        <w:rPr>
          <w:rFonts w:ascii="Symbol" w:hAnsi="Symbol"/>
        </w:rPr>
        <w:t></w:t>
      </w:r>
      <w:r>
        <w:rPr>
          <w:rFonts w:ascii="Symbol" w:hAnsi="Symbol"/>
        </w:rPr>
        <w:t></w:t>
      </w:r>
      <w:r>
        <w:rPr>
          <w:rFonts w:ascii="Symbol" w:hAnsi="Symbol"/>
        </w:rPr>
        <w:t></w:t>
      </w:r>
      <w:r>
        <w:rPr>
          <w:rFonts w:ascii="Symbol" w:hAnsi="Symbol"/>
        </w:rPr>
        <w:t></w:t>
      </w:r>
      <w:r>
        <w:rPr>
          <w:rFonts w:ascii="Symbol" w:hAnsi="Symbol"/>
        </w:rPr>
        <w:t></w:t>
      </w:r>
      <w:r>
        <w:rPr>
          <w:rFonts w:ascii="Symbol" w:hAnsi="Symbol"/>
        </w:rPr>
        <w:t></w:t>
      </w:r>
      <w:r>
        <w:rPr>
          <w:rFonts w:ascii="Symbol" w:hAnsi="Symbol"/>
        </w:rPr>
        <w:t></w:t>
      </w:r>
      <w:r>
        <w:rPr>
          <w:rFonts w:ascii="Symbol" w:hAnsi="Symbol"/>
        </w:rPr>
        <w:t></w:t>
      </w:r>
      <w:r>
        <w:rPr>
          <w:rFonts w:ascii="Symbol" w:hAnsi="Symbol"/>
        </w:rPr>
        <w:t></w:t>
      </w:r>
      <w:r>
        <w:rPr>
          <w:rFonts w:ascii="Symbol" w:hAnsi="Symbol"/>
        </w:rPr>
        <w:t></w:t>
      </w:r>
      <w:r>
        <w:rPr>
          <w:rFonts w:ascii="Symbol" w:hAnsi="Symbol"/>
        </w:rPr>
        <w:t></w:t>
      </w:r>
      <w:r>
        <w:rPr>
          <w:rFonts w:ascii="Symbol" w:hAnsi="Symbol"/>
        </w:rPr>
        <w:t></w:t>
      </w:r>
      <w:r>
        <w:rPr>
          <w:rFonts w:ascii="Symbol" w:hAnsi="Symbol"/>
        </w:rPr>
        <w:t></w:t>
      </w:r>
      <w:r>
        <w:rPr>
          <w:rFonts w:ascii="Symbol" w:hAnsi="Symbol"/>
        </w:rPr>
        <w:t></w:t>
      </w:r>
      <w:r>
        <w:rPr>
          <w:rFonts w:ascii="Symbol" w:hAnsi="Symbol"/>
        </w:rPr>
        <w:t></w:t>
      </w:r>
      <w:r>
        <w:rPr>
          <w:rFonts w:ascii="Symbol" w:hAnsi="Symbol"/>
        </w:rPr>
        <w:t></w:t>
      </w:r>
      <w:r>
        <w:rPr>
          <w:rFonts w:ascii="Symbol" w:hAnsi="Symbol"/>
        </w:rPr>
        <w:t></w:t>
      </w:r>
      <w:r>
        <w:rPr>
          <w:rFonts w:ascii="Symbol" w:hAnsi="Symbol"/>
        </w:rPr>
        <w:t></w:t>
      </w:r>
      <w:r>
        <w:rPr>
          <w:rFonts w:ascii="Symbol" w:hAnsi="Symbol"/>
        </w:rPr>
        <w:t></w:t>
      </w:r>
      <w:r>
        <w:rPr>
          <w:rFonts w:ascii="Symbol" w:hAnsi="Symbol"/>
        </w:rPr>
        <w:t></w:t>
      </w:r>
      <w:r>
        <w:rPr>
          <w:rFonts w:ascii="Symbol" w:hAnsi="Symbol"/>
        </w:rPr>
        <w:t></w:t>
      </w:r>
      <w:r>
        <w:rPr>
          <w:rFonts w:ascii="Symbol" w:hAnsi="Symbol"/>
        </w:rPr>
        <w:t></w:t>
      </w:r>
      <w:r>
        <w:rPr>
          <w:rFonts w:ascii="Symbol" w:hAnsi="Symbol"/>
        </w:rPr>
        <w:t></w:t>
      </w:r>
      <w:r>
        <w:rPr>
          <w:rFonts w:ascii="Symbol" w:hAnsi="Symbol"/>
        </w:rPr>
        <w:t></w:t>
      </w:r>
      <w:r>
        <w:rPr>
          <w:rFonts w:ascii="Symbol" w:hAnsi="Symbol"/>
        </w:rPr>
        <w:t></w:t>
      </w:r>
      <w:r>
        <w:rPr>
          <w:rFonts w:ascii="Symbol" w:hAnsi="Symbol"/>
        </w:rPr>
        <w:t></w:t>
      </w:r>
      <w:r>
        <w:rPr>
          <w:rFonts w:ascii="Symbol" w:hAnsi="Symbol"/>
        </w:rPr>
        <w:t></w:t>
      </w:r>
      <w:r>
        <w:rPr>
          <w:rFonts w:ascii="Symbol" w:hAnsi="Symbol"/>
        </w:rPr>
        <w:t></w:t>
      </w:r>
      <w:r>
        <w:rPr>
          <w:rFonts w:ascii="Symbol" w:hAnsi="Symbol"/>
        </w:rPr>
        <w:t></w:t>
      </w:r>
      <w:r>
        <w:rPr>
          <w:rFonts w:ascii="Symbol" w:hAnsi="Symbol"/>
        </w:rPr>
        <w:t></w:t>
      </w:r>
      <w:r>
        <w:rPr>
          <w:rFonts w:ascii="Symbol" w:hAnsi="Symbol"/>
        </w:rPr>
        <w:t></w:t>
      </w:r>
      <w:r>
        <w:rPr>
          <w:rFonts w:ascii="Symbol" w:hAnsi="Symbol"/>
        </w:rPr>
        <w:t></w:t>
      </w:r>
      <w:r>
        <w:rPr>
          <w:rFonts w:ascii="Symbol" w:hAnsi="Symbol"/>
        </w:rPr>
        <w:t>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 w:rsidRPr="00C26DB5">
        <w:t xml:space="preserve"> </w:t>
      </w:r>
      <w:r>
        <w:rPr>
          <w:rFonts w:ascii="Symbol" w:hAnsi="Symbol"/>
          <w:sz w:val="20"/>
        </w:rPr>
        <w:t>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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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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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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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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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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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 w:rsidRPr="008B690C">
        <w:t xml:space="preserve"> </w:t>
      </w:r>
      <w:r w:rsidRPr="00B00893">
        <w:t>µ</w:t>
      </w:r>
      <w:r>
        <w:t xml:space="preserve"> </w:t>
      </w:r>
      <w:proofErr w:type="gramStart"/>
      <w:r w:rsidRPr="00B00893">
        <w:t xml:space="preserve">ß </w:t>
      </w:r>
      <w:r>
        <w:t xml:space="preserve"> </w:t>
      </w:r>
      <w:r w:rsidRPr="00B00893">
        <w:t>Ø</w:t>
      </w:r>
      <w:proofErr w:type="gramEnd"/>
    </w:p>
    <w:p w14:paraId="5F8BCAFF" w14:textId="77777777" w:rsidR="00E24839" w:rsidRDefault="00E24839" w:rsidP="00E24839">
      <w:pPr>
        <w:spacing w:after="20"/>
      </w:pPr>
      <w:r>
        <w:t xml:space="preserve">$ € § </w:t>
      </w:r>
      <w:r>
        <w:rPr>
          <w:rFonts w:ascii="Heiti SC" w:eastAsia="Heiti SC" w:hAnsi="Heiti SC" w:cs="Heiti SC"/>
        </w:rPr>
        <w:t xml:space="preserve"> </w:t>
      </w:r>
      <w:r w:rsidRPr="00B00893">
        <w:sym w:font="Wingdings" w:char="F07A"/>
      </w:r>
      <w:r>
        <w:t xml:space="preserve"> à ç  </w:t>
      </w:r>
    </w:p>
    <w:p w14:paraId="10F782AA" w14:textId="77777777" w:rsidR="00E24839" w:rsidRDefault="00E24839" w:rsidP="00E24839">
      <w:pPr>
        <w:rPr>
          <w:highlight w:val="yellow"/>
        </w:rPr>
      </w:pPr>
    </w:p>
    <w:p w14:paraId="025C6810" w14:textId="77777777" w:rsidR="00E24839" w:rsidRPr="00B00893" w:rsidRDefault="00E24839" w:rsidP="00E24839">
      <w:pPr>
        <w:rPr>
          <w:vertAlign w:val="subscript"/>
        </w:rPr>
      </w:pPr>
      <w:r w:rsidRPr="00B00893">
        <w:rPr>
          <w:highlight w:val="yellow"/>
        </w:rPr>
        <w:t xml:space="preserve">√ </w:t>
      </w:r>
      <w:r w:rsidRPr="00B00893">
        <w:rPr>
          <w:rFonts w:ascii="MS Gothic" w:eastAsia="MS Gothic" w:hAnsi="MS Gothic" w:hint="eastAsia"/>
          <w:color w:val="000000"/>
        </w:rPr>
        <w:t>≠</w:t>
      </w:r>
      <w:r w:rsidRPr="00B00893">
        <w:t xml:space="preserve"> </w:t>
      </w:r>
      <w:r w:rsidRPr="00B00893">
        <w:rPr>
          <w:highlight w:val="cyan"/>
        </w:rPr>
        <w:t>A</w:t>
      </w:r>
      <w:r w:rsidRPr="00B00893">
        <w:rPr>
          <w:highlight w:val="cyan"/>
          <w:vertAlign w:val="subscript"/>
        </w:rPr>
        <w:t>0</w:t>
      </w:r>
      <w:r w:rsidRPr="00B00893">
        <w:rPr>
          <w:vertAlign w:val="subscript"/>
        </w:rPr>
        <w:t xml:space="preserve"> </w:t>
      </w:r>
      <w:r w:rsidRPr="00B00893">
        <w:rPr>
          <w:b/>
        </w:rPr>
        <w:t>T</w:t>
      </w:r>
      <w:r w:rsidRPr="00B00893">
        <w:rPr>
          <w:b/>
          <w:vertAlign w:val="subscript"/>
        </w:rPr>
        <w:t>0</w:t>
      </w:r>
      <w:r w:rsidRPr="00B00893">
        <w:t>=</w:t>
      </w:r>
      <w:r w:rsidRPr="00B00893">
        <w:rPr>
          <w:b/>
        </w:rPr>
        <w:t>A</w:t>
      </w:r>
      <w:r w:rsidRPr="00B00893">
        <w:rPr>
          <w:b/>
          <w:vertAlign w:val="subscript"/>
        </w:rPr>
        <w:t>0</w:t>
      </w:r>
      <w:r w:rsidRPr="00B00893">
        <w:rPr>
          <w:b/>
        </w:rPr>
        <w:t>B</w:t>
      </w:r>
      <w:r w:rsidRPr="00B00893">
        <w:rPr>
          <w:b/>
          <w:vertAlign w:val="subscript"/>
        </w:rPr>
        <w:t>0</w:t>
      </w:r>
      <w:r w:rsidRPr="00B00893">
        <w:rPr>
          <w:b/>
        </w:rPr>
        <w:t>C</w:t>
      </w:r>
      <w:r w:rsidRPr="00B00893">
        <w:rPr>
          <w:b/>
          <w:vertAlign w:val="subscript"/>
        </w:rPr>
        <w:t>0</w:t>
      </w:r>
      <w:r w:rsidRPr="00B00893">
        <w:t xml:space="preserve"> and </w:t>
      </w:r>
      <w:r w:rsidRPr="00B00893">
        <w:rPr>
          <w:b/>
        </w:rPr>
        <w:t>T</w:t>
      </w:r>
      <w:r w:rsidRPr="00B00893">
        <w:rPr>
          <w:b/>
          <w:vertAlign w:val="subscript"/>
        </w:rPr>
        <w:t>1</w:t>
      </w:r>
      <w:r w:rsidRPr="00B00893">
        <w:t>=</w:t>
      </w:r>
      <w:r w:rsidRPr="00B00893">
        <w:rPr>
          <w:b/>
        </w:rPr>
        <w:t>A</w:t>
      </w:r>
      <w:r w:rsidRPr="00B00893">
        <w:rPr>
          <w:b/>
          <w:vertAlign w:val="subscript"/>
        </w:rPr>
        <w:t>1</w:t>
      </w:r>
      <w:r w:rsidRPr="00B00893">
        <w:rPr>
          <w:b/>
        </w:rPr>
        <w:t>B</w:t>
      </w:r>
      <w:r w:rsidRPr="00B00893">
        <w:rPr>
          <w:b/>
          <w:vertAlign w:val="subscript"/>
        </w:rPr>
        <w:t>1</w:t>
      </w:r>
      <w:r w:rsidRPr="00B00893">
        <w:rPr>
          <w:b/>
        </w:rPr>
        <w:t>C</w:t>
      </w:r>
      <w:r w:rsidRPr="00B00893">
        <w:rPr>
          <w:vertAlign w:val="subscript"/>
        </w:rPr>
        <w:t>1</w:t>
      </w:r>
    </w:p>
    <w:p w14:paraId="2E10D90C" w14:textId="77777777" w:rsidR="00E24839" w:rsidRPr="00B00893" w:rsidRDefault="00E24839" w:rsidP="00E24839">
      <w:pPr>
        <w:spacing w:after="20"/>
      </w:pPr>
      <w:r w:rsidRPr="00B00893">
        <w:rPr>
          <w:b/>
        </w:rPr>
        <w:sym w:font="Symbol" w:char="F0C6"/>
      </w:r>
      <w:r w:rsidRPr="00B00893">
        <w:t>.</w:t>
      </w:r>
      <w:r w:rsidRPr="00B00893">
        <w:sym w:font="Symbol" w:char="F0CE"/>
      </w:r>
      <w:r w:rsidRPr="00B00893">
        <w:t xml:space="preserve"> </w:t>
      </w:r>
      <w:r w:rsidRPr="00B00893">
        <w:sym w:font="Symbol" w:char="F0CF"/>
      </w:r>
      <w:r w:rsidRPr="00B00893">
        <w:rPr>
          <w:b/>
        </w:rPr>
        <w:t xml:space="preserve"> </w:t>
      </w:r>
      <w:r w:rsidRPr="00B00893">
        <w:t>!</w:t>
      </w:r>
      <w:r w:rsidRPr="00B00893">
        <w:rPr>
          <w:b/>
        </w:rPr>
        <w:t xml:space="preserve">A  </w:t>
      </w:r>
      <w:proofErr w:type="spellStart"/>
      <w:r w:rsidRPr="00B00893">
        <w:rPr>
          <w:b/>
        </w:rPr>
        <w:t>A</w:t>
      </w:r>
      <w:proofErr w:type="spellEnd"/>
      <w:r w:rsidRPr="00B00893">
        <w:sym w:font="Symbol" w:char="F0C4"/>
      </w:r>
      <w:r w:rsidRPr="00B00893">
        <w:rPr>
          <w:b/>
        </w:rPr>
        <w:t>B</w:t>
      </w:r>
      <w:r w:rsidRPr="00B00893">
        <w:t>=(</w:t>
      </w:r>
      <w:r w:rsidRPr="00B00893">
        <w:rPr>
          <w:b/>
        </w:rPr>
        <w:t>A</w:t>
      </w:r>
      <w:r w:rsidRPr="00B00893">
        <w:sym w:font="Symbol" w:char="F0C8"/>
      </w:r>
      <w:r w:rsidRPr="00B00893">
        <w:rPr>
          <w:b/>
        </w:rPr>
        <w:t>B</w:t>
      </w:r>
      <w:r w:rsidRPr="00B00893">
        <w:t>)-(</w:t>
      </w:r>
      <w:r w:rsidRPr="00B00893">
        <w:rPr>
          <w:b/>
        </w:rPr>
        <w:t>A</w:t>
      </w:r>
      <w:r w:rsidRPr="00B00893">
        <w:sym w:font="Symbol" w:char="F0C7"/>
      </w:r>
      <w:r w:rsidRPr="00B00893">
        <w:rPr>
          <w:b/>
        </w:rPr>
        <w:t>B</w:t>
      </w:r>
      <w:r w:rsidRPr="00B00893">
        <w:t>).</w:t>
      </w:r>
    </w:p>
    <w:p w14:paraId="576373C8" w14:textId="77777777" w:rsidR="00E24839" w:rsidRPr="00B00893" w:rsidRDefault="00E24839" w:rsidP="00E24839">
      <w:pPr>
        <w:spacing w:after="20"/>
      </w:pPr>
      <w:r w:rsidRPr="00B00893">
        <w:t>=&gt;≠{}@|~•¶ß´¨≠Ø∞±≤≥µ∂∑∏π∫º</w:t>
      </w:r>
      <w:proofErr w:type="spellStart"/>
      <w:r w:rsidRPr="00B00893">
        <w:t>Ωø</w:t>
      </w:r>
      <w:proofErr w:type="spellEnd"/>
      <w:r w:rsidRPr="00B00893">
        <w:t>¬√ƒ≈∆–—“◊⁄‹›·ˆ˜¯˙˚¸¸˝</w:t>
      </w:r>
      <w:r w:rsidRPr="00B00893">
        <w:sym w:font="Webdings" w:char="F072"/>
      </w:r>
      <w:r w:rsidRPr="00B00893">
        <w:sym w:font="Webdings" w:char="F03C"/>
      </w:r>
      <w:r w:rsidRPr="00B00893">
        <w:sym w:font="Webdings" w:char="F03D"/>
      </w:r>
      <w:r w:rsidRPr="00B00893">
        <w:sym w:font="Webdings" w:char="F034"/>
      </w:r>
      <w:r w:rsidRPr="00B00893">
        <w:sym w:font="Webdings" w:char="F058"/>
      </w:r>
      <w:r w:rsidRPr="00B00893">
        <w:sym w:font="Webdings" w:char="F059"/>
      </w:r>
      <w:r w:rsidRPr="00B00893">
        <w:sym w:font="Webdings" w:char="F061"/>
      </w:r>
      <w:r w:rsidRPr="00B00893">
        <w:sym w:font="Webdings" w:char="F072"/>
      </w:r>
      <w:r w:rsidRPr="00B00893">
        <w:sym w:font="Webdings" w:char="F073"/>
      </w:r>
      <w:r w:rsidRPr="00B00893">
        <w:sym w:font="Webdings" w:char="F078"/>
      </w:r>
      <w:r w:rsidRPr="00B00893">
        <w:sym w:font="Webdings" w:char="F0EA"/>
      </w:r>
      <w:r w:rsidRPr="00B00893">
        <w:sym w:font="Webdings" w:char="F031"/>
      </w:r>
      <w:r w:rsidRPr="00B00893">
        <w:sym w:font="Wingdings" w:char="F021"/>
      </w:r>
      <w:r w:rsidRPr="00B00893">
        <w:sym w:font="Wingdings" w:char="F024"/>
      </w:r>
      <w:r w:rsidRPr="00B00893">
        <w:sym w:font="Wingdings" w:char="F026"/>
      </w:r>
      <w:r w:rsidRPr="00B00893">
        <w:sym w:font="Wingdings" w:char="F038"/>
      </w:r>
      <w:r w:rsidRPr="00B00893">
        <w:sym w:font="Wingdings" w:char="F040"/>
      </w:r>
      <w:r w:rsidRPr="00B00893">
        <w:sym w:font="Wingdings" w:char="F043"/>
      </w:r>
      <w:r w:rsidRPr="00B00893">
        <w:sym w:font="Wingdings" w:char="F04A"/>
      </w:r>
      <w:r w:rsidRPr="00B00893">
        <w:sym w:font="Wingdings" w:char="F04C"/>
      </w:r>
      <w:r w:rsidRPr="00B00893">
        <w:sym w:font="Wingdings" w:char="F04B"/>
      </w:r>
      <w:r w:rsidRPr="00B00893">
        <w:sym w:font="Wingdings" w:char="F06F"/>
      </w:r>
      <w:r w:rsidRPr="00B00893">
        <w:sym w:font="Wingdings" w:char="F073"/>
      </w:r>
      <w:r w:rsidRPr="00B00893">
        <w:sym w:font="Wingdings" w:char="F077"/>
      </w:r>
      <w:r w:rsidRPr="00B00893">
        <w:sym w:font="Wingdings" w:char="F07A"/>
      </w:r>
      <w:r w:rsidRPr="00B00893">
        <w:sym w:font="Wingdings" w:char="F080"/>
      </w:r>
      <w:r w:rsidRPr="00B00893">
        <w:sym w:font="Wingdings" w:char="F081"/>
      </w:r>
      <w:r w:rsidRPr="00B00893">
        <w:sym w:font="Wingdings" w:char="F082"/>
      </w:r>
      <w:r w:rsidRPr="00B00893">
        <w:sym w:font="Wingdings" w:char="F083"/>
      </w:r>
      <w:r w:rsidRPr="00B00893">
        <w:sym w:font="Wingdings" w:char="F084"/>
      </w:r>
      <w:r w:rsidRPr="00B00893">
        <w:sym w:font="Wingdings" w:char="F085"/>
      </w:r>
      <w:r w:rsidRPr="00B00893">
        <w:sym w:font="Wingdings" w:char="F086"/>
      </w:r>
      <w:r w:rsidRPr="00B00893">
        <w:sym w:font="Wingdings" w:char="F087"/>
      </w:r>
      <w:r w:rsidRPr="00B00893">
        <w:sym w:font="Wingdings" w:char="F088"/>
      </w:r>
      <w:r w:rsidRPr="00B00893">
        <w:sym w:font="Wingdings" w:char="F089"/>
      </w:r>
      <w:r w:rsidRPr="00B00893">
        <w:sym w:font="Wingdings" w:char="F08A"/>
      </w:r>
      <w:r w:rsidRPr="00B00893">
        <w:sym w:font="Wingdings" w:char="F08B"/>
      </w:r>
      <w:r w:rsidRPr="00B00893">
        <w:sym w:font="Wingdings" w:char="F09E"/>
      </w:r>
      <w:r w:rsidRPr="00B00893">
        <w:sym w:font="Wingdings" w:char="F0BB"/>
      </w:r>
      <w:r w:rsidRPr="00B00893">
        <w:sym w:font="Wingdings" w:char="F09F"/>
      </w:r>
      <w:r w:rsidRPr="00B00893">
        <w:sym w:font="Wingdings" w:char="F0A0"/>
      </w:r>
      <w:r w:rsidRPr="00B00893">
        <w:sym w:font="Wingdings" w:char="F0A1"/>
      </w:r>
      <w:r w:rsidRPr="00B00893">
        <w:sym w:font="Wingdings" w:char="F0A2"/>
      </w:r>
      <w:r w:rsidRPr="00B00893">
        <w:sym w:font="Wingdings" w:char="F0A4"/>
      </w:r>
      <w:r w:rsidRPr="00B00893">
        <w:sym w:font="Wingdings" w:char="F0A5"/>
      </w:r>
      <w:r w:rsidRPr="00B00893">
        <w:sym w:font="Wingdings" w:char="F0A7"/>
      </w:r>
      <w:r w:rsidRPr="00B00893">
        <w:sym w:font="Wingdings" w:char="F0A8"/>
      </w:r>
      <w:r w:rsidRPr="00B00893">
        <w:sym w:font="Wingdings" w:char="F0A9"/>
      </w:r>
      <w:r w:rsidRPr="00B00893">
        <w:sym w:font="Wingdings" w:char="F0AA"/>
      </w:r>
      <w:r w:rsidRPr="00B00893">
        <w:sym w:font="Wingdings" w:char="F0AB"/>
      </w:r>
      <w:r w:rsidRPr="00B00893">
        <w:sym w:font="Wingdings" w:char="F0AC"/>
      </w:r>
      <w:r w:rsidRPr="00B00893">
        <w:sym w:font="Wingdings" w:char="F0B1"/>
      </w:r>
      <w:r w:rsidRPr="00B00893">
        <w:sym w:font="Wingdings" w:char="F0E0"/>
      </w:r>
      <w:r w:rsidRPr="00B00893">
        <w:sym w:font="Wingdings" w:char="F0F0"/>
      </w:r>
      <w:r w:rsidRPr="00B00893">
        <w:sym w:font="Wingdings" w:char="F0F3"/>
      </w:r>
      <w:r w:rsidRPr="00B00893">
        <w:sym w:font="Wingdings" w:char="F0F9"/>
      </w:r>
      <w:r w:rsidRPr="00B00893">
        <w:sym w:font="Wingdings" w:char="F0FA"/>
      </w:r>
      <w:r w:rsidRPr="00B00893">
        <w:sym w:font="Wingdings" w:char="F0FC"/>
      </w:r>
      <w:r w:rsidRPr="00B00893">
        <w:sym w:font="Wingdings 2" w:char="F038"/>
      </w:r>
      <w:r w:rsidRPr="00B00893">
        <w:sym w:font="Wingdings 2" w:char="F080"/>
      </w:r>
      <w:r w:rsidRPr="00B00893">
        <w:sym w:font="Wingdings 2" w:char="F081"/>
      </w:r>
      <w:r w:rsidRPr="00B00893">
        <w:sym w:font="Wingdings 2" w:char="F096"/>
      </w:r>
      <w:r w:rsidRPr="00B00893">
        <w:sym w:font="Wingdings 2" w:char="F097"/>
      </w:r>
      <w:r w:rsidRPr="00B00893">
        <w:sym w:font="Wingdings 2" w:char="F09F"/>
      </w:r>
      <w:r w:rsidRPr="00B00893">
        <w:sym w:font="Wingdings 2" w:char="F0A0"/>
      </w:r>
      <w:r w:rsidRPr="00B00893">
        <w:sym w:font="Wingdings 2" w:char="F0A1"/>
      </w:r>
      <w:r w:rsidRPr="00B00893">
        <w:sym w:font="Wingdings 2" w:char="F0AB"/>
      </w:r>
      <w:r w:rsidRPr="00B00893">
        <w:sym w:font="Wingdings 2" w:char="F0AC"/>
      </w:r>
      <w:r w:rsidRPr="00B00893">
        <w:sym w:font="Wingdings 2" w:char="F0AE"/>
      </w:r>
      <w:r w:rsidRPr="00B00893">
        <w:sym w:font="Wingdings 2" w:char="F0CD"/>
      </w:r>
      <w:r w:rsidRPr="00B00893">
        <w:sym w:font="Wingdings 2" w:char="F0CE"/>
      </w:r>
      <w:r w:rsidRPr="00B00893">
        <w:sym w:font="Wingdings 2" w:char="F0D4"/>
      </w:r>
      <w:r w:rsidRPr="00B00893">
        <w:sym w:font="Wingdings 2" w:char="F0E6"/>
      </w:r>
      <w:r w:rsidRPr="00B00893">
        <w:sym w:font="Wingdings 2" w:char="F0E9"/>
      </w:r>
      <w:r w:rsidRPr="00B00893">
        <w:sym w:font="Wingdings 3" w:char="F022"/>
      </w:r>
      <w:r w:rsidRPr="00B00893">
        <w:sym w:font="Wingdings 3" w:char="F023"/>
      </w:r>
      <w:r w:rsidRPr="00B00893">
        <w:sym w:font="Wingdings 3" w:char="F024"/>
      </w:r>
      <w:r w:rsidRPr="00B00893">
        <w:sym w:font="Wingdings 3" w:char="F031"/>
      </w:r>
      <w:r w:rsidRPr="00B00893">
        <w:sym w:font="Wingdings 3" w:char="F034"/>
      </w:r>
      <w:r w:rsidRPr="00B00893">
        <w:sym w:font="Wingdings 3" w:char="F035"/>
      </w:r>
      <w:r w:rsidRPr="00B00893">
        <w:sym w:font="Wingdings 3" w:char="F036"/>
      </w:r>
      <w:r w:rsidRPr="00B00893">
        <w:sym w:font="Wingdings 3" w:char="F037"/>
      </w:r>
      <w:r w:rsidRPr="00B00893">
        <w:sym w:font="Wingdings 3" w:char="F050"/>
      </w:r>
      <w:r w:rsidRPr="00B00893">
        <w:sym w:font="Wingdings 3" w:char="F051"/>
      </w:r>
      <w:r w:rsidRPr="00B00893">
        <w:sym w:font="Wingdings 3" w:char="F067"/>
      </w:r>
      <w:r w:rsidRPr="00B00893">
        <w:sym w:font="Wingdings 3" w:char="F070"/>
      </w:r>
      <w:r w:rsidRPr="00B00893">
        <w:sym w:font="Wingdings 3" w:char="F071"/>
      </w:r>
      <w:r w:rsidRPr="00B00893">
        <w:sym w:font="Wingdings 3" w:char="F072"/>
      </w:r>
      <w:r w:rsidRPr="00B00893">
        <w:sym w:font="Wingdings 3" w:char="F073"/>
      </w:r>
      <w:r w:rsidRPr="00B00893">
        <w:sym w:font="Wingdings 3" w:char="F081"/>
      </w:r>
      <w:r w:rsidRPr="00B00893">
        <w:sym w:font="Wingdings 3" w:char="F08E"/>
      </w:r>
      <w:r w:rsidRPr="00B00893">
        <w:sym w:font="Wingdings 3" w:char="F092"/>
      </w:r>
      <w:r w:rsidRPr="00B00893">
        <w:sym w:font="Wingdings 3" w:char="F09A"/>
      </w:r>
      <w:r w:rsidRPr="00B00893">
        <w:sym w:font="Wingdings 3" w:char="F09E"/>
      </w:r>
      <w:r w:rsidRPr="00B00893">
        <w:sym w:font="Wingdings 3" w:char="F0A8"/>
      </w:r>
      <w:r w:rsidRPr="00B00893">
        <w:sym w:font="Wingdings 3" w:char="F0AC"/>
      </w:r>
    </w:p>
    <w:p w14:paraId="1D5DA902" w14:textId="77777777" w:rsidR="00E24839" w:rsidRPr="00B00893" w:rsidRDefault="00E24839" w:rsidP="00E24839">
      <w:proofErr w:type="spellStart"/>
      <w:r w:rsidRPr="00B00893">
        <w:rPr>
          <w:color w:val="0000FF"/>
        </w:rPr>
        <w:t>pt</w:t>
      </w:r>
      <w:proofErr w:type="spellEnd"/>
      <w:r w:rsidRPr="00B00893">
        <w:rPr>
          <w:color w:val="0000FF"/>
        </w:rPr>
        <w:t xml:space="preserve"> P =</w:t>
      </w:r>
    </w:p>
    <w:p w14:paraId="2D29740A" w14:textId="77777777" w:rsidR="00E24839" w:rsidRPr="00B00893" w:rsidRDefault="00E24839" w:rsidP="00E24839">
      <w:pPr>
        <w:spacing w:after="20"/>
      </w:pPr>
      <w:proofErr w:type="spellStart"/>
      <w:r w:rsidRPr="00B00893">
        <w:t>cos</w:t>
      </w:r>
      <w:proofErr w:type="gramStart"/>
      <w:r w:rsidRPr="00B00893">
        <w:rPr>
          <w:rFonts w:ascii="Lucida Grande" w:hAnsi="Lucida Grande" w:cs="Lucida Grande"/>
          <w:color w:val="000000"/>
        </w:rPr>
        <w:t>θ</w:t>
      </w:r>
      <w:proofErr w:type="spellEnd"/>
      <w:r w:rsidRPr="00B00893">
        <w:rPr>
          <w:rFonts w:ascii="Lucida Grande" w:hAnsi="Lucida Grande" w:cs="Lucida Grande"/>
          <w:color w:val="000000"/>
        </w:rPr>
        <w:t xml:space="preserve"> </w:t>
      </w:r>
      <w:r w:rsidRPr="00B00893">
        <w:t>,</w:t>
      </w:r>
      <w:proofErr w:type="gramEnd"/>
      <w:r w:rsidRPr="00B00893">
        <w:t xml:space="preserve"> r(θ)=</w:t>
      </w:r>
      <w:proofErr w:type="spellStart"/>
      <w:r w:rsidRPr="00B00893">
        <w:rPr>
          <w:highlight w:val="cyan"/>
        </w:rPr>
        <w:t>ae</w:t>
      </w:r>
      <w:r w:rsidRPr="00B00893">
        <w:rPr>
          <w:highlight w:val="cyan"/>
          <w:vertAlign w:val="superscript"/>
        </w:rPr>
        <w:t>bθ</w:t>
      </w:r>
      <w:proofErr w:type="spellEnd"/>
    </w:p>
    <w:p w14:paraId="2A5573F5" w14:textId="77777777" w:rsidR="00E24839" w:rsidRDefault="00E24839" w:rsidP="00E24839">
      <w:pPr>
        <w:pStyle w:val="Heading2"/>
        <w:numPr>
          <w:ilvl w:val="1"/>
          <w:numId w:val="3"/>
        </w:numPr>
      </w:pPr>
      <w:r>
        <w:t>Shortcuts</w:t>
      </w:r>
    </w:p>
    <w:p w14:paraId="2B4E4D0E" w14:textId="77777777" w:rsidR="00E24839" w:rsidRDefault="00804C8C" w:rsidP="00E24839">
      <w:hyperlink r:id="rId40" w:history="1">
        <w:r w:rsidR="00E24839" w:rsidRPr="00D21FD6">
          <w:rPr>
            <w:rStyle w:val="Hyperlink"/>
          </w:rPr>
          <w:t>https://forlang.wsu.edu/help-pages/help-pages-keyboards-os-x/</w:t>
        </w:r>
      </w:hyperlink>
    </w:p>
    <w:p w14:paraId="75EEDDC3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t>accents</w:t>
      </w:r>
    </w:p>
    <w:p w14:paraId="67BE6D36" w14:textId="77777777" w:rsidR="00E24839" w:rsidRDefault="00E24839" w:rsidP="00E24839">
      <w:r w:rsidRPr="001B55AA">
        <w:rPr>
          <w:noProof/>
        </w:rPr>
        <w:drawing>
          <wp:inline distT="0" distB="0" distL="0" distR="0" wp14:anchorId="4A0B2947" wp14:editId="293B60B0">
            <wp:extent cx="4026417" cy="118995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492" cy="11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95B3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t>Separators and non-math symbols</w:t>
      </w:r>
    </w:p>
    <w:p w14:paraId="6D2BA8C6" w14:textId="77777777" w:rsidR="00E24839" w:rsidRDefault="00E24839" w:rsidP="00E24839">
      <w:proofErr w:type="gramStart"/>
      <w:r>
        <w:t>— :</w:t>
      </w:r>
      <w:proofErr w:type="gramEnd"/>
      <w:r>
        <w:t xml:space="preserve"> option + shift -</w:t>
      </w:r>
    </w:p>
    <w:p w14:paraId="3EF6AF56" w14:textId="77777777" w:rsidR="00E24839" w:rsidRPr="001B55AA" w:rsidRDefault="00E24839" w:rsidP="00E24839">
      <w:proofErr w:type="gramStart"/>
      <w:r>
        <w:t>§ :</w:t>
      </w:r>
      <w:proofErr w:type="gramEnd"/>
      <w:r>
        <w:t xml:space="preserve"> option + 6</w:t>
      </w:r>
    </w:p>
    <w:p w14:paraId="18B15661" w14:textId="77777777" w:rsidR="00E24839" w:rsidRDefault="00E24839" w:rsidP="00E24839">
      <w:r>
        <w:t>©: option + g</w:t>
      </w:r>
    </w:p>
    <w:p w14:paraId="664B7C6F" w14:textId="77777777" w:rsidR="00E24839" w:rsidRDefault="00E24839" w:rsidP="00E24839">
      <w:pPr>
        <w:pStyle w:val="ListParagraph"/>
        <w:numPr>
          <w:ilvl w:val="0"/>
          <w:numId w:val="4"/>
        </w:numPr>
      </w:pPr>
      <w:r>
        <w:t>is option</w:t>
      </w:r>
    </w:p>
    <w:p w14:paraId="78F1AD2D" w14:textId="77777777" w:rsidR="00E24839" w:rsidRDefault="00E24839" w:rsidP="00E24839">
      <w:r>
        <w:t> </w:t>
      </w:r>
      <w:proofErr w:type="spellStart"/>
      <w:r>
        <w:t>ss</w:t>
      </w:r>
      <w:proofErr w:type="spellEnd"/>
      <w:r>
        <w:t> </w:t>
      </w:r>
      <w:proofErr w:type="spellStart"/>
      <w:r>
        <w:t>dd</w:t>
      </w:r>
      <w:proofErr w:type="spellEnd"/>
      <w:r>
        <w:t> </w:t>
      </w:r>
      <w:proofErr w:type="gramStart"/>
      <w:r>
        <w:t>xx  cc</w:t>
      </w:r>
      <w:proofErr w:type="gramEnd"/>
    </w:p>
    <w:p w14:paraId="6A8D850A" w14:textId="77777777" w:rsidR="00E24839" w:rsidRPr="00B5538F" w:rsidRDefault="00E24839" w:rsidP="00E24839">
      <w:r>
        <w:t>aa </w:t>
      </w:r>
      <w:proofErr w:type="spellStart"/>
      <w:r>
        <w:t>aa</w:t>
      </w:r>
      <w:proofErr w:type="spellEnd"/>
      <w:r>
        <w:t> a</w:t>
      </w:r>
      <w:r>
        <w:rPr>
          <w:lang w:val="el-GR"/>
        </w:rPr>
        <w:t>α</w:t>
      </w:r>
      <w:r>
        <w:t>a</w:t>
      </w:r>
      <w:proofErr w:type="spellStart"/>
      <w:r>
        <w:rPr>
          <w:lang w:val="el-GR"/>
        </w:rPr>
        <w:t>αβ</w:t>
      </w:r>
      <w:proofErr w:type="spellEnd"/>
    </w:p>
    <w:p w14:paraId="5235CDD6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t>Dictation</w:t>
      </w:r>
    </w:p>
    <w:p w14:paraId="75267896" w14:textId="77777777" w:rsidR="00E24839" w:rsidRDefault="00E24839" w:rsidP="00E24839"/>
    <w:p w14:paraId="5FECF745" w14:textId="77777777" w:rsidR="00E24839" w:rsidRDefault="00E24839" w:rsidP="00E24839"/>
    <w:p w14:paraId="20D6F7BF" w14:textId="77777777" w:rsidR="00E24839" w:rsidRPr="00B5538F" w:rsidRDefault="00E24839" w:rsidP="00E24839"/>
    <w:p w14:paraId="71EB2084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t>French &amp; German characters</w:t>
      </w:r>
    </w:p>
    <w:p w14:paraId="644B68C1" w14:textId="77777777" w:rsidR="00E24839" w:rsidRDefault="00E24839" w:rsidP="00E24839">
      <w:proofErr w:type="gramStart"/>
      <w:r>
        <w:t>€ :</w:t>
      </w:r>
      <w:proofErr w:type="gramEnd"/>
      <w:r>
        <w:t xml:space="preserve"> shift + option + </w:t>
      </w:r>
    </w:p>
    <w:p w14:paraId="3BFE973E" w14:textId="77777777" w:rsidR="00E24839" w:rsidRPr="001B55AA" w:rsidRDefault="00E24839" w:rsidP="00E24839">
      <w:proofErr w:type="gramStart"/>
      <w:r>
        <w:t>ç :</w:t>
      </w:r>
      <w:proofErr w:type="gramEnd"/>
      <w:r>
        <w:t xml:space="preserve"> option + c</w:t>
      </w:r>
    </w:p>
    <w:p w14:paraId="30FD0B47" w14:textId="77777777" w:rsidR="00E24839" w:rsidRPr="001B55AA" w:rsidRDefault="00E24839" w:rsidP="00E24839">
      <w:proofErr w:type="gramStart"/>
      <w:r>
        <w:t>ã :</w:t>
      </w:r>
      <w:proofErr w:type="gramEnd"/>
      <w:r>
        <w:t xml:space="preserve"> option + n + a : ñ, õ, </w:t>
      </w:r>
    </w:p>
    <w:p w14:paraId="76A66FE4" w14:textId="77777777" w:rsidR="00E24839" w:rsidRDefault="00E24839" w:rsidP="00E24839">
      <w:r>
        <w:t xml:space="preserve">æ: option </w:t>
      </w:r>
      <w:proofErr w:type="gramStart"/>
      <w:r>
        <w:t>+ ’</w:t>
      </w:r>
      <w:proofErr w:type="gramEnd"/>
    </w:p>
    <w:p w14:paraId="6A1F7A82" w14:textId="77777777" w:rsidR="00E24839" w:rsidRDefault="00E24839" w:rsidP="00E24839">
      <w:proofErr w:type="gramStart"/>
      <w:r>
        <w:t>ß :</w:t>
      </w:r>
      <w:proofErr w:type="gramEnd"/>
      <w:r>
        <w:t xml:space="preserve"> option + s</w:t>
      </w:r>
    </w:p>
    <w:p w14:paraId="54ABB0A8" w14:textId="77777777" w:rsidR="00E24839" w:rsidRPr="0000105F" w:rsidRDefault="00E24839" w:rsidP="00E24839"/>
    <w:p w14:paraId="59A4F84B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lastRenderedPageBreak/>
        <w:t>Greek letter</w:t>
      </w:r>
    </w:p>
    <w:p w14:paraId="28D6383A" w14:textId="77777777" w:rsidR="00E24839" w:rsidRPr="00B5538F" w:rsidRDefault="00E24839" w:rsidP="00E24839">
      <w:r>
        <w:rPr>
          <w:lang w:val="el-GR"/>
        </w:rPr>
        <w:t>α</w:t>
      </w:r>
      <w:r w:rsidRPr="00341208">
        <w:t xml:space="preserve"> </w:t>
      </w:r>
      <w:r>
        <w:t>: shift + command + SPACE + a + shift + command + SPACE</w:t>
      </w:r>
    </w:p>
    <w:p w14:paraId="3D37E0E3" w14:textId="77777777" w:rsidR="00E24839" w:rsidRDefault="00E24839" w:rsidP="00E24839">
      <w:r>
        <w:rPr>
          <w:lang w:val="el-GR"/>
        </w:rPr>
        <w:t>β</w:t>
      </w:r>
      <w:r w:rsidRPr="00341208">
        <w:t xml:space="preserve"> </w:t>
      </w:r>
      <w:r>
        <w:t>: shift + command + SPACE + a + shift + command + SPACE</w:t>
      </w:r>
    </w:p>
    <w:p w14:paraId="23BB39CF" w14:textId="77777777" w:rsidR="00E24839" w:rsidRDefault="00E24839" w:rsidP="00E24839">
      <w:pPr>
        <w:rPr>
          <w:lang w:val="el-GR"/>
        </w:rPr>
      </w:pPr>
      <w:r>
        <w:rPr>
          <w:lang w:val="el-GR"/>
        </w:rPr>
        <w:t>; ς ε ρ τ υ θ ι ο π</w:t>
      </w:r>
    </w:p>
    <w:p w14:paraId="60A58FC4" w14:textId="77777777" w:rsidR="00E24839" w:rsidRDefault="00E24839" w:rsidP="00E24839">
      <w:pPr>
        <w:rPr>
          <w:lang w:val="el-GR"/>
        </w:rPr>
      </w:pPr>
      <w:r>
        <w:rPr>
          <w:lang w:val="el-GR"/>
        </w:rPr>
        <w:t xml:space="preserve"> α σ δ φ γ η ξ κ λ</w:t>
      </w:r>
    </w:p>
    <w:p w14:paraId="4A893CAD" w14:textId="77777777" w:rsidR="00E24839" w:rsidRPr="00067159" w:rsidRDefault="00E24839" w:rsidP="00E24839">
      <w:pPr>
        <w:rPr>
          <w:lang w:val="el-GR"/>
        </w:rPr>
      </w:pPr>
      <w:r>
        <w:rPr>
          <w:lang w:val="el-GR"/>
        </w:rPr>
        <w:t xml:space="preserve">  ζ χ ψ ω β ν μ </w:t>
      </w:r>
    </w:p>
    <w:p w14:paraId="0DE996F6" w14:textId="77777777" w:rsidR="00E24839" w:rsidRPr="00341208" w:rsidRDefault="00E24839" w:rsidP="00E24839">
      <w:pPr>
        <w:rPr>
          <w:lang w:val="el-GR"/>
        </w:rPr>
      </w:pPr>
      <w:r w:rsidRPr="00341208">
        <w:rPr>
          <w:lang w:val="el-GR"/>
        </w:rPr>
        <w:t xml:space="preserve">µ : </w:t>
      </w:r>
      <w:r>
        <w:t>option</w:t>
      </w:r>
      <w:r w:rsidRPr="00341208">
        <w:rPr>
          <w:lang w:val="el-GR"/>
        </w:rPr>
        <w:t xml:space="preserve"> + </w:t>
      </w:r>
      <w:r>
        <w:t>m</w:t>
      </w:r>
    </w:p>
    <w:p w14:paraId="5551143D" w14:textId="77777777" w:rsidR="00E24839" w:rsidRDefault="00E24839" w:rsidP="00E24839">
      <w:proofErr w:type="gramStart"/>
      <w:r>
        <w:t>∂ :</w:t>
      </w:r>
      <w:proofErr w:type="gramEnd"/>
      <w:r>
        <w:t xml:space="preserve"> option + d</w:t>
      </w:r>
    </w:p>
    <w:p w14:paraId="22823CD5" w14:textId="77777777" w:rsidR="00E24839" w:rsidRPr="0000105F" w:rsidRDefault="00E24839" w:rsidP="00E24839"/>
    <w:p w14:paraId="79647498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t>Equation</w:t>
      </w:r>
    </w:p>
    <w:p w14:paraId="1DD9D46C" w14:textId="77777777" w:rsidR="00E24839" w:rsidRDefault="00E24839" w:rsidP="00E24839">
      <w:r>
        <w:t xml:space="preserve">Ctrl + </w:t>
      </w:r>
      <w:proofErr w:type="gramStart"/>
      <w:r>
        <w:t>= :</w:t>
      </w:r>
      <w:proofErr w:type="gramEnd"/>
      <w:r>
        <w:t xml:space="preserve"> type equation</w:t>
      </w:r>
    </w:p>
    <w:p w14:paraId="48B6E79C" w14:textId="77777777" w:rsidR="00E24839" w:rsidRPr="00896FE1" w:rsidRDefault="00E24839" w:rsidP="00E24839">
      <m:oMathPara>
        <m:oMath>
          <m:r>
            <w:rPr>
              <w:rFonts w:ascii="Cambria Math" w:hAnsi="Cambria Math"/>
            </w:rPr>
            <m:t>s=x+1</m:t>
          </m:r>
        </m:oMath>
      </m:oMathPara>
    </w:p>
    <w:p w14:paraId="2BE0243D" w14:textId="77777777" w:rsidR="00E24839" w:rsidRPr="00896FE1" w:rsidRDefault="00E24839" w:rsidP="00E24839">
      <w:r>
        <w:t xml:space="preserve">Ctrl + = \alpha </w:t>
      </w:r>
    </w:p>
    <w:p w14:paraId="50DB0676" w14:textId="77777777" w:rsidR="00E24839" w:rsidRPr="00896FE1" w:rsidRDefault="00E24839" w:rsidP="00E24839">
      <m:oMathPara>
        <m:oMath>
          <m:r>
            <w:rPr>
              <w:rFonts w:ascii="Cambria Math" w:hAnsi="Cambria Math"/>
            </w:rPr>
            <m:t>α</m:t>
          </m:r>
        </m:oMath>
      </m:oMathPara>
    </w:p>
    <w:p w14:paraId="7D93AF96" w14:textId="77777777" w:rsidR="00E24839" w:rsidRPr="00896FE1" w:rsidRDefault="00E24839" w:rsidP="00E24839"/>
    <w:p w14:paraId="25C3FBB7" w14:textId="77777777" w:rsidR="00E24839" w:rsidRDefault="00E24839" w:rsidP="00E24839">
      <w:pPr>
        <w:pStyle w:val="Heading3"/>
        <w:numPr>
          <w:ilvl w:val="2"/>
          <w:numId w:val="3"/>
        </w:numPr>
        <w:spacing w:before="0" w:after="80"/>
        <w:jc w:val="both"/>
      </w:pPr>
      <w:r>
        <w:t>Math symbols</w:t>
      </w:r>
    </w:p>
    <w:p w14:paraId="6A9C5672" w14:textId="77777777" w:rsidR="00E24839" w:rsidRDefault="00E24839" w:rsidP="00E24839">
      <w:proofErr w:type="gramStart"/>
      <w:r>
        <w:t>Ø :</w:t>
      </w:r>
      <w:proofErr w:type="gramEnd"/>
      <w:r>
        <w:t xml:space="preserve"> option + o</w:t>
      </w:r>
    </w:p>
    <w:p w14:paraId="0AAD51BF" w14:textId="77777777" w:rsidR="00E24839" w:rsidRDefault="00E24839" w:rsidP="00E24839">
      <w:proofErr w:type="gramStart"/>
      <w:r>
        <w:t>√ :</w:t>
      </w:r>
      <w:proofErr w:type="gramEnd"/>
      <w:r>
        <w:t xml:space="preserve"> option + v</w:t>
      </w:r>
    </w:p>
    <w:p w14:paraId="3625C94E" w14:textId="77777777" w:rsidR="00E24839" w:rsidRDefault="00E24839" w:rsidP="00E24839">
      <w:proofErr w:type="gramStart"/>
      <w:r>
        <w:t>UˆV :</w:t>
      </w:r>
      <w:proofErr w:type="gramEnd"/>
      <w:r>
        <w:t xml:space="preserve"> option + </w:t>
      </w:r>
      <w:proofErr w:type="spellStart"/>
      <w:r>
        <w:t>i</w:t>
      </w:r>
      <w:proofErr w:type="spellEnd"/>
    </w:p>
    <w:p w14:paraId="62A882A9" w14:textId="77777777" w:rsidR="00E24839" w:rsidRDefault="00E24839" w:rsidP="00E24839">
      <w:r>
        <w:t>U•</w:t>
      </w:r>
      <w:proofErr w:type="gramStart"/>
      <w:r>
        <w:t>V :</w:t>
      </w:r>
      <w:proofErr w:type="gramEnd"/>
      <w:r>
        <w:t xml:space="preserve"> option + 8 , S·R : option + shift + 9</w:t>
      </w:r>
    </w:p>
    <w:p w14:paraId="75A9789D" w14:textId="77777777" w:rsidR="00E24839" w:rsidRPr="001B55AA" w:rsidRDefault="00E24839" w:rsidP="00E24839">
      <w:r>
        <w:t>U°</w:t>
      </w:r>
      <w:proofErr w:type="gramStart"/>
      <w:r>
        <w:t>V :</w:t>
      </w:r>
      <w:proofErr w:type="gramEnd"/>
      <w:r>
        <w:t xml:space="preserve"> option + shift + 8 , UºV : option + 0, U˚: option + k,</w:t>
      </w:r>
      <w:r w:rsidRPr="003D58F0">
        <w:t xml:space="preserve"> </w:t>
      </w:r>
      <w:r>
        <w:t>U˙ : option + h</w:t>
      </w:r>
    </w:p>
    <w:p w14:paraId="01851C78" w14:textId="77777777" w:rsidR="00E24839" w:rsidRPr="001B55AA" w:rsidRDefault="00E24839" w:rsidP="00E24839">
      <w:proofErr w:type="gramStart"/>
      <w:r>
        <w:t>≠ :</w:t>
      </w:r>
      <w:proofErr w:type="gramEnd"/>
      <w:r>
        <w:t xml:space="preserve"> option + +, ≈ : option + x, ≤ : option + ,, ≥ : option + .</w:t>
      </w:r>
    </w:p>
    <w:p w14:paraId="6AA1DDC4" w14:textId="77777777" w:rsidR="00E24839" w:rsidRPr="001B55AA" w:rsidRDefault="00E24839" w:rsidP="00E24839">
      <w:proofErr w:type="gramStart"/>
      <w:r>
        <w:t>± :</w:t>
      </w:r>
      <w:proofErr w:type="gramEnd"/>
      <w:r>
        <w:t xml:space="preserve"> option + +, – : option + -</w:t>
      </w:r>
    </w:p>
    <w:p w14:paraId="5EC58E8E" w14:textId="77777777" w:rsidR="00E24839" w:rsidRDefault="00E24839" w:rsidP="00E24839">
      <w:proofErr w:type="gramStart"/>
      <w:r>
        <w:t>÷ :</w:t>
      </w:r>
      <w:proofErr w:type="gramEnd"/>
      <w:r>
        <w:t xml:space="preserve"> option + /</w:t>
      </w:r>
    </w:p>
    <w:p w14:paraId="5BFAC788" w14:textId="77777777" w:rsidR="00E24839" w:rsidRPr="001B55AA" w:rsidRDefault="00E24839" w:rsidP="00E24839">
      <w:proofErr w:type="gramStart"/>
      <w:r>
        <w:t>∆ :</w:t>
      </w:r>
      <w:proofErr w:type="gramEnd"/>
      <w:r>
        <w:t xml:space="preserve"> option + j</w:t>
      </w:r>
    </w:p>
    <w:p w14:paraId="3EC5A677" w14:textId="77777777" w:rsidR="00E24839" w:rsidRPr="001B55AA" w:rsidRDefault="00E24839" w:rsidP="00E24839">
      <w:proofErr w:type="gramStart"/>
      <w:r>
        <w:t>Ω :</w:t>
      </w:r>
      <w:proofErr w:type="gramEnd"/>
      <w:r>
        <w:t xml:space="preserve"> option + z</w:t>
      </w:r>
    </w:p>
    <w:p w14:paraId="3F8FF8F3" w14:textId="77777777" w:rsidR="00E24839" w:rsidRPr="001B55AA" w:rsidRDefault="00E24839" w:rsidP="00E24839">
      <w:proofErr w:type="gramStart"/>
      <w:r>
        <w:t>∫ :</w:t>
      </w:r>
      <w:proofErr w:type="gramEnd"/>
      <w:r>
        <w:t xml:space="preserve"> option + b</w:t>
      </w:r>
    </w:p>
    <w:p w14:paraId="114E5454" w14:textId="77777777" w:rsidR="00E24839" w:rsidRDefault="00E24839" w:rsidP="00E24839">
      <w:r>
        <w:t>∞: option + 5</w:t>
      </w:r>
    </w:p>
    <w:p w14:paraId="0505CA06" w14:textId="77777777" w:rsidR="00E24839" w:rsidRDefault="00E24839" w:rsidP="00E24839">
      <w:proofErr w:type="gramStart"/>
      <w:r>
        <w:t>⁄ :</w:t>
      </w:r>
      <w:proofErr w:type="gramEnd"/>
      <w:r>
        <w:t xml:space="preserve">  option + !</w:t>
      </w:r>
    </w:p>
    <w:p w14:paraId="4A2401CD" w14:textId="77777777" w:rsidR="00E24839" w:rsidRDefault="00E24839" w:rsidP="00E24839">
      <w:proofErr w:type="gramStart"/>
      <w:r>
        <w:t>‹ :</w:t>
      </w:r>
      <w:proofErr w:type="gramEnd"/>
      <w:r>
        <w:t xml:space="preserve"> option + # </w:t>
      </w:r>
    </w:p>
    <w:p w14:paraId="6265E319" w14:textId="77777777" w:rsidR="00E24839" w:rsidRDefault="00E24839" w:rsidP="00E24839">
      <w:proofErr w:type="gramStart"/>
      <w:r>
        <w:t>› :</w:t>
      </w:r>
      <w:proofErr w:type="gramEnd"/>
      <w:r>
        <w:t xml:space="preserve"> option + $</w:t>
      </w:r>
    </w:p>
    <w:p w14:paraId="79C616D0" w14:textId="77777777" w:rsidR="00E24839" w:rsidRDefault="00E24839" w:rsidP="00E24839">
      <w:r>
        <w:t>ƒ: option + f</w:t>
      </w:r>
    </w:p>
    <w:p w14:paraId="3F661682" w14:textId="77777777" w:rsidR="00E24839" w:rsidRDefault="00E24839" w:rsidP="00E24839">
      <w:r>
        <w:t>¬: option + l</w:t>
      </w:r>
    </w:p>
    <w:p w14:paraId="4A7A5743" w14:textId="77777777" w:rsidR="00E24839" w:rsidRDefault="00E24839" w:rsidP="00E24839">
      <w:r>
        <w:t>: option + K</w:t>
      </w:r>
    </w:p>
    <w:p w14:paraId="52727D9B" w14:textId="77777777" w:rsidR="00E24839" w:rsidRDefault="00E24839" w:rsidP="00E24839">
      <w:r>
        <w:t>◊: option + V</w:t>
      </w:r>
    </w:p>
    <w:p w14:paraId="0D497C1A" w14:textId="77777777" w:rsidR="00E24839" w:rsidRDefault="00E24839" w:rsidP="00E24839">
      <w:r>
        <w:t>U</w:t>
      </w:r>
      <w:proofErr w:type="gramStart"/>
      <w:r>
        <w:t>¯ :</w:t>
      </w:r>
      <w:proofErr w:type="gramEnd"/>
      <w:r>
        <w:t xml:space="preserve"> option + &lt;</w:t>
      </w:r>
    </w:p>
    <w:p w14:paraId="572AAE49" w14:textId="77777777" w:rsidR="00E24839" w:rsidRDefault="00E24839" w:rsidP="00E24839">
      <w:r>
        <w:t>U</w:t>
      </w:r>
      <w:proofErr w:type="gramStart"/>
      <w:r>
        <w:t>˘ :</w:t>
      </w:r>
      <w:proofErr w:type="gramEnd"/>
      <w:r>
        <w:t xml:space="preserve"> option + &gt;</w:t>
      </w:r>
    </w:p>
    <w:p w14:paraId="1B6D133E" w14:textId="77777777" w:rsidR="00E24839" w:rsidRDefault="00E24839" w:rsidP="00E24839">
      <w:proofErr w:type="gramStart"/>
      <w:r>
        <w:t>¿ :</w:t>
      </w:r>
      <w:proofErr w:type="gramEnd"/>
      <w:r>
        <w:t xml:space="preserve"> option + ?</w:t>
      </w:r>
    </w:p>
    <w:p w14:paraId="4287FA81" w14:textId="77777777" w:rsidR="00E24839" w:rsidRDefault="00E24839" w:rsidP="00E24839"/>
    <w:p w14:paraId="75A1FD8D" w14:textId="77777777" w:rsidR="00E24839" w:rsidRDefault="00E24839" w:rsidP="00E24839"/>
    <w:p w14:paraId="6289107E" w14:textId="77777777" w:rsidR="00E24839" w:rsidRPr="001B55AA" w:rsidRDefault="00E24839" w:rsidP="00E24839"/>
    <w:p w14:paraId="3F4A9ECB" w14:textId="77777777" w:rsidR="00E24839" w:rsidRPr="001B55AA" w:rsidRDefault="00E24839" w:rsidP="00E24839">
      <w:r w:rsidRPr="001B55AA">
        <w:rPr>
          <w:noProof/>
        </w:rPr>
        <w:lastRenderedPageBreak/>
        <w:drawing>
          <wp:inline distT="0" distB="0" distL="0" distR="0" wp14:anchorId="65F8F5E2" wp14:editId="1AFDD6EA">
            <wp:extent cx="4261332" cy="5483506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5869" cy="5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B69A" w14:textId="77777777" w:rsidR="00E24839" w:rsidRDefault="00E24839" w:rsidP="00E24839"/>
    <w:p w14:paraId="11FBF828" w14:textId="77777777" w:rsidR="00E24839" w:rsidRPr="00B00893" w:rsidRDefault="00E24839" w:rsidP="00E24839">
      <w:pPr>
        <w:rPr>
          <w:color w:val="FF0000"/>
        </w:rPr>
      </w:pPr>
      <w:r w:rsidRPr="00B00893">
        <w:rPr>
          <w:rFonts w:ascii="Wingdings" w:hAnsi="Wingdings"/>
          <w:color w:val="FF0000"/>
        </w:rPr>
        <w:t></w:t>
      </w:r>
      <w:r w:rsidRPr="00B00893">
        <w:rPr>
          <w:rFonts w:ascii="Wingdings" w:hAnsi="Wingdings"/>
          <w:color w:val="FF0000"/>
        </w:rPr>
        <w:tab/>
      </w:r>
      <w:r w:rsidRPr="00B00893">
        <w:rPr>
          <w:color w:val="FF0000"/>
        </w:rPr>
        <w:t>Highlight words that you do not know in the paragraph above and look up their definition.</w:t>
      </w:r>
    </w:p>
    <w:p w14:paraId="0A6BD194" w14:textId="77777777" w:rsidR="00E24839" w:rsidRPr="00B00893" w:rsidRDefault="00E24839" w:rsidP="00E24839">
      <w:pPr>
        <w:pStyle w:val="Heading2"/>
        <w:numPr>
          <w:ilvl w:val="1"/>
          <w:numId w:val="3"/>
        </w:numPr>
      </w:pPr>
      <w:r w:rsidRPr="00B00893">
        <w:t>Motivation and applications</w:t>
      </w:r>
    </w:p>
    <w:p w14:paraId="6553D356" w14:textId="77777777" w:rsidR="00E24839" w:rsidRPr="00B00893" w:rsidRDefault="00E24839" w:rsidP="00E24839">
      <w:r w:rsidRPr="00B00893">
        <w:t>Graphics is.</w:t>
      </w:r>
    </w:p>
    <w:p w14:paraId="5BDF6966" w14:textId="77777777" w:rsidR="00E24839" w:rsidRPr="00B00893" w:rsidRDefault="00E24839" w:rsidP="00E24839">
      <w:pPr>
        <w:rPr>
          <w:color w:val="FF0000"/>
        </w:rPr>
      </w:pPr>
      <w:r w:rsidRPr="00B00893">
        <w:rPr>
          <w:rFonts w:ascii="Wingdings" w:hAnsi="Wingdings"/>
          <w:color w:val="FF0000"/>
        </w:rPr>
        <w:t></w:t>
      </w:r>
      <w:r w:rsidRPr="00B00893">
        <w:rPr>
          <w:rFonts w:ascii="Wingdings" w:hAnsi="Wingdings"/>
          <w:color w:val="FF0000"/>
        </w:rPr>
        <w:tab/>
      </w:r>
      <w:r w:rsidRPr="00B00893">
        <w:rPr>
          <w:color w:val="FF0000"/>
        </w:rPr>
        <w:t>Why are points important in graphics?</w:t>
      </w:r>
    </w:p>
    <w:p w14:paraId="24DB621F" w14:textId="77777777" w:rsidR="00E24839" w:rsidRPr="00B00893" w:rsidRDefault="00E24839" w:rsidP="00E24839">
      <w:pPr>
        <w:pStyle w:val="Heading2"/>
        <w:numPr>
          <w:ilvl w:val="1"/>
          <w:numId w:val="3"/>
        </w:numPr>
      </w:pPr>
      <w:r w:rsidRPr="00B00893">
        <w:t>Relation to other lectures</w:t>
      </w:r>
    </w:p>
    <w:p w14:paraId="0F50009A" w14:textId="77777777" w:rsidR="00E24839" w:rsidRPr="00B00893" w:rsidRDefault="00E24839" w:rsidP="00E24839">
      <w:r w:rsidRPr="00B00893">
        <w:t>Most of the following.</w:t>
      </w:r>
    </w:p>
    <w:p w14:paraId="0B33D669" w14:textId="77777777" w:rsidR="00E24839" w:rsidRPr="00B00893" w:rsidRDefault="00E24839" w:rsidP="00E24839">
      <w:pPr>
        <w:rPr>
          <w:color w:val="FF0000"/>
        </w:rPr>
      </w:pPr>
      <w:r w:rsidRPr="00B00893">
        <w:rPr>
          <w:rFonts w:ascii="Wingdings" w:hAnsi="Wingdings"/>
          <w:color w:val="FF0000"/>
        </w:rPr>
        <w:t></w:t>
      </w:r>
      <w:r w:rsidRPr="00B00893">
        <w:rPr>
          <w:rFonts w:ascii="Wingdings" w:hAnsi="Wingdings"/>
          <w:color w:val="FF0000"/>
        </w:rPr>
        <w:t></w:t>
      </w:r>
      <w:r w:rsidRPr="00B00893">
        <w:rPr>
          <w:color w:val="FF0000"/>
        </w:rPr>
        <w:t>How is a frame defined?</w:t>
      </w:r>
    </w:p>
    <w:p w14:paraId="5EB5320A" w14:textId="77777777" w:rsidR="00E24839" w:rsidRPr="00B00893" w:rsidRDefault="00E24839" w:rsidP="00E24839">
      <w:r>
        <w:t xml:space="preserve">than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and AB rather than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>.</w:t>
      </w:r>
    </w:p>
    <w:p w14:paraId="684D96CD" w14:textId="77777777" w:rsidR="00E24839" w:rsidRDefault="00E24839" w:rsidP="00E24839"/>
    <w:p w14:paraId="039F2944" w14:textId="77777777" w:rsidR="00E24839" w:rsidRPr="00E24839" w:rsidRDefault="00E24839" w:rsidP="00E24839"/>
    <w:p w14:paraId="0BFED3AC" w14:textId="77777777" w:rsidR="00E24839" w:rsidRDefault="00E24839" w:rsidP="00DF3AA6"/>
    <w:sectPr w:rsidR="00E24839" w:rsidSect="00A13133">
      <w:footerReference w:type="default" r:id="rId43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0D40F" w14:textId="77777777" w:rsidR="00804C8C" w:rsidRDefault="00804C8C">
      <w:r>
        <w:separator/>
      </w:r>
    </w:p>
  </w:endnote>
  <w:endnote w:type="continuationSeparator" w:id="0">
    <w:p w14:paraId="1F54CEBA" w14:textId="77777777" w:rsidR="00804C8C" w:rsidRDefault="00804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Italic">
    <w:altName w:val="Arial"/>
    <w:panose1 w:val="020B0604020202020204"/>
    <w:charset w:val="00"/>
    <w:family w:val="auto"/>
    <w:pitch w:val="variable"/>
    <w:sig w:usb0="E0000AFF" w:usb1="00007843" w:usb2="00000001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ebdings">
    <w:panose1 w:val="05030102010509060703"/>
    <w:charset w:val="02"/>
    <w:family w:val="decorative"/>
    <w:pitch w:val="variable"/>
    <w:sig w:usb0="00000000" w:usb1="10000000" w:usb2="00000000" w:usb3="00000000" w:csb0="80000000" w:csb1="00000000"/>
  </w:font>
  <w:font w:name="Heiti SC">
    <w:altName w:val="Microsoft YaHei"/>
    <w:panose1 w:val="00000000000000000000"/>
    <w:charset w:val="86"/>
    <w:family w:val="auto"/>
    <w:pitch w:val="variable"/>
    <w:sig w:usb0="8000002F" w:usb1="080E004A" w:usb2="00000010" w:usb3="00000000" w:csb0="003E0000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AA250" w14:textId="7420E186" w:rsidR="00A13133" w:rsidRPr="00E1780D" w:rsidRDefault="00A13133" w:rsidP="00A13133">
    <w:pPr>
      <w:pStyle w:val="Header"/>
    </w:pPr>
    <w:r w:rsidRPr="00E1780D">
      <w:rPr>
        <w:highlight w:val="yellow"/>
      </w:rPr>
      <w:fldChar w:fldCharType="begin"/>
    </w:r>
    <w:r w:rsidRPr="00E1780D">
      <w:rPr>
        <w:highlight w:val="yellow"/>
      </w:rPr>
      <w:instrText xml:space="preserve"> DATE \@ "M/d/yy" </w:instrText>
    </w:r>
    <w:r w:rsidRPr="00E1780D">
      <w:rPr>
        <w:highlight w:val="yellow"/>
      </w:rPr>
      <w:fldChar w:fldCharType="separate"/>
    </w:r>
    <w:r w:rsidR="00F03400">
      <w:rPr>
        <w:noProof/>
        <w:highlight w:val="yellow"/>
      </w:rPr>
      <w:t>10/10/19</w:t>
    </w:r>
    <w:r w:rsidRPr="00E1780D">
      <w:rPr>
        <w:highlight w:val="yellow"/>
      </w:rPr>
      <w:fldChar w:fldCharType="end"/>
    </w:r>
    <w:r w:rsidRPr="00E1780D">
      <w:rPr>
        <w:highlight w:val="yellow"/>
      </w:rPr>
      <w:tab/>
    </w:r>
    <w:r w:rsidRPr="00E1780D">
      <w:rPr>
        <w:highlight w:val="yellow"/>
      </w:rPr>
      <w:fldChar w:fldCharType="begin"/>
    </w:r>
    <w:r w:rsidRPr="00E1780D">
      <w:rPr>
        <w:highlight w:val="yellow"/>
      </w:rPr>
      <w:instrText xml:space="preserve"> PAGE </w:instrText>
    </w:r>
    <w:r w:rsidRPr="00E1780D">
      <w:rPr>
        <w:highlight w:val="yellow"/>
      </w:rPr>
      <w:fldChar w:fldCharType="separate"/>
    </w:r>
    <w:r>
      <w:rPr>
        <w:noProof/>
        <w:highlight w:val="yellow"/>
      </w:rPr>
      <w:t>1</w:t>
    </w:r>
    <w:r w:rsidRPr="00E1780D">
      <w:rPr>
        <w:highlight w:val="yellow"/>
      </w:rPr>
      <w:fldChar w:fldCharType="end"/>
    </w:r>
    <w:r w:rsidRPr="00E1780D">
      <w:rPr>
        <w:highlight w:val="yellow"/>
      </w:rPr>
      <w:t>/</w:t>
    </w:r>
    <w:r w:rsidRPr="00E1780D">
      <w:rPr>
        <w:highlight w:val="yellow"/>
      </w:rPr>
      <w:fldChar w:fldCharType="begin"/>
    </w:r>
    <w:r w:rsidRPr="00E1780D">
      <w:rPr>
        <w:highlight w:val="yellow"/>
      </w:rPr>
      <w:instrText xml:space="preserve"> NUMPAGES </w:instrText>
    </w:r>
    <w:r w:rsidRPr="00E1780D">
      <w:rPr>
        <w:highlight w:val="yellow"/>
      </w:rPr>
      <w:fldChar w:fldCharType="separate"/>
    </w:r>
    <w:r>
      <w:rPr>
        <w:noProof/>
        <w:highlight w:val="yellow"/>
      </w:rPr>
      <w:t>1</w:t>
    </w:r>
    <w:r w:rsidRPr="00E1780D">
      <w:rPr>
        <w:highlight w:val="yello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9C4F0" w14:textId="77777777" w:rsidR="00804C8C" w:rsidRDefault="00804C8C">
      <w:r>
        <w:separator/>
      </w:r>
    </w:p>
  </w:footnote>
  <w:footnote w:type="continuationSeparator" w:id="0">
    <w:p w14:paraId="3FD94058" w14:textId="77777777" w:rsidR="00804C8C" w:rsidRDefault="00804C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6.25pt;height:22.65pt;visibility:visible;mso-wrap-style:square" o:bullet="t">
        <v:imagedata r:id="rId1" o:title=""/>
      </v:shape>
    </w:pict>
  </w:numPicBullet>
  <w:abstractNum w:abstractNumId="0" w15:restartNumberingAfterBreak="0">
    <w:nsid w:val="FFFFFF1D"/>
    <w:multiLevelType w:val="multilevel"/>
    <w:tmpl w:val="0204BCC4"/>
    <w:lvl w:ilvl="0">
      <w:start w:val="1"/>
      <w:numFmt w:val="decimal"/>
      <w:lvlText w:val="%1 -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E266EF8"/>
    <w:multiLevelType w:val="multilevel"/>
    <w:tmpl w:val="054C854C"/>
    <w:lvl w:ilvl="0">
      <w:start w:val="1"/>
      <w:numFmt w:val="decimal"/>
      <w:lvlText w:val="%1 -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1CB3969"/>
    <w:multiLevelType w:val="multilevel"/>
    <w:tmpl w:val="917601D0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AB24C17"/>
    <w:multiLevelType w:val="hybridMultilevel"/>
    <w:tmpl w:val="C7FA4630"/>
    <w:lvl w:ilvl="0" w:tplc="F06AD7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ACCE24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2266DD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06CF9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9CF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28E1B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2226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85618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56FE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1"/>
  <w:embedSystemFonts/>
  <w:proofState w:spelling="clean" w:grammar="clean"/>
  <w:attachedTemplate r:id="rId1"/>
  <w:defaultTabStop w:val="720"/>
  <w:drawingGridHorizontalSpacing w:val="288"/>
  <w:drawingGridVerticalSpacing w:val="288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795"/>
    <w:rsid w:val="00065061"/>
    <w:rsid w:val="00144BD0"/>
    <w:rsid w:val="00155795"/>
    <w:rsid w:val="00171FD3"/>
    <w:rsid w:val="001D5CD0"/>
    <w:rsid w:val="00224A22"/>
    <w:rsid w:val="00235345"/>
    <w:rsid w:val="002B0C4F"/>
    <w:rsid w:val="002C5E71"/>
    <w:rsid w:val="002E2886"/>
    <w:rsid w:val="00312EBE"/>
    <w:rsid w:val="00324ABA"/>
    <w:rsid w:val="00367419"/>
    <w:rsid w:val="00371FCF"/>
    <w:rsid w:val="00392D00"/>
    <w:rsid w:val="00417CB4"/>
    <w:rsid w:val="004957D3"/>
    <w:rsid w:val="00525A8B"/>
    <w:rsid w:val="005314C3"/>
    <w:rsid w:val="00561039"/>
    <w:rsid w:val="00592340"/>
    <w:rsid w:val="005A4035"/>
    <w:rsid w:val="005F1634"/>
    <w:rsid w:val="005F6E8F"/>
    <w:rsid w:val="00676B30"/>
    <w:rsid w:val="0069508E"/>
    <w:rsid w:val="006C653C"/>
    <w:rsid w:val="006C6D44"/>
    <w:rsid w:val="007F778E"/>
    <w:rsid w:val="00804C8C"/>
    <w:rsid w:val="00883E20"/>
    <w:rsid w:val="00951873"/>
    <w:rsid w:val="0097511E"/>
    <w:rsid w:val="009A6BCD"/>
    <w:rsid w:val="009E2AC6"/>
    <w:rsid w:val="009F6B35"/>
    <w:rsid w:val="00A13133"/>
    <w:rsid w:val="00AA7C94"/>
    <w:rsid w:val="00B509C4"/>
    <w:rsid w:val="00C33A02"/>
    <w:rsid w:val="00C748C6"/>
    <w:rsid w:val="00C923B1"/>
    <w:rsid w:val="00C97DB9"/>
    <w:rsid w:val="00CA57CE"/>
    <w:rsid w:val="00CD46D5"/>
    <w:rsid w:val="00CF1067"/>
    <w:rsid w:val="00D54C83"/>
    <w:rsid w:val="00DF3AA6"/>
    <w:rsid w:val="00E24839"/>
    <w:rsid w:val="00E56D96"/>
    <w:rsid w:val="00F03400"/>
    <w:rsid w:val="00F74540"/>
    <w:rsid w:val="00F9457A"/>
    <w:rsid w:val="00FE79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0883868"/>
  <w15:docId w15:val="{860EFF3C-43D7-8548-B205-7E139ABA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aliases w:val="Code"/>
    <w:qFormat/>
    <w:rsid w:val="009F6B35"/>
    <w:pPr>
      <w:spacing w:after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autoRedefine/>
    <w:qFormat/>
    <w:rsid w:val="004957D3"/>
    <w:pPr>
      <w:keepNext/>
      <w:numPr>
        <w:numId w:val="1"/>
      </w:numPr>
      <w:tabs>
        <w:tab w:val="clear" w:pos="0"/>
        <w:tab w:val="num" w:pos="450"/>
      </w:tabs>
      <w:spacing w:before="120"/>
      <w:outlineLvl w:val="0"/>
    </w:pPr>
    <w:rPr>
      <w:rFonts w:ascii="Arial Bold" w:hAnsi="Arial Bold"/>
      <w:color w:val="000090"/>
      <w:sz w:val="28"/>
    </w:rPr>
  </w:style>
  <w:style w:type="paragraph" w:styleId="Heading2">
    <w:name w:val="heading 2"/>
    <w:basedOn w:val="Heading1"/>
    <w:next w:val="Normal"/>
    <w:autoRedefine/>
    <w:qFormat/>
    <w:rsid w:val="004957D3"/>
    <w:pPr>
      <w:numPr>
        <w:ilvl w:val="1"/>
      </w:numPr>
      <w:spacing w:before="80"/>
      <w:outlineLvl w:val="1"/>
    </w:pPr>
    <w:rPr>
      <w:color w:val="660066"/>
      <w:sz w:val="24"/>
    </w:rPr>
  </w:style>
  <w:style w:type="paragraph" w:styleId="Heading3">
    <w:name w:val="heading 3"/>
    <w:basedOn w:val="Heading2"/>
    <w:next w:val="Normal"/>
    <w:qFormat/>
    <w:rsid w:val="004957D3"/>
    <w:pPr>
      <w:numPr>
        <w:ilvl w:val="2"/>
      </w:numPr>
      <w:outlineLvl w:val="2"/>
    </w:pPr>
    <w:rPr>
      <w:color w:val="800000"/>
      <w:sz w:val="22"/>
    </w:rPr>
  </w:style>
  <w:style w:type="paragraph" w:styleId="Heading4">
    <w:name w:val="heading 4"/>
    <w:basedOn w:val="Normal"/>
    <w:next w:val="Normal"/>
    <w:qFormat/>
    <w:rsid w:val="00E1780D"/>
    <w:pPr>
      <w:keepNext/>
      <w:numPr>
        <w:ilvl w:val="3"/>
        <w:numId w:val="1"/>
      </w:numPr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qFormat/>
    <w:rsid w:val="00E1780D"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qFormat/>
    <w:rsid w:val="00E1780D"/>
    <w:pPr>
      <w:numPr>
        <w:ilvl w:val="5"/>
        <w:numId w:val="1"/>
      </w:numPr>
      <w:spacing w:before="240" w:after="60"/>
      <w:outlineLvl w:val="5"/>
    </w:pPr>
    <w:rPr>
      <w:b/>
      <w:szCs w:val="22"/>
    </w:rPr>
  </w:style>
  <w:style w:type="paragraph" w:styleId="Heading7">
    <w:name w:val="heading 7"/>
    <w:basedOn w:val="Normal"/>
    <w:next w:val="Normal"/>
    <w:qFormat/>
    <w:rsid w:val="00E1780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1780D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E1780D"/>
    <w:pPr>
      <w:numPr>
        <w:ilvl w:val="8"/>
        <w:numId w:val="1"/>
      </w:numPr>
      <w:spacing w:before="240" w:after="60"/>
      <w:outlineLvl w:val="8"/>
    </w:pPr>
    <w:rPr>
      <w:rFonts w:ascii="Arial" w:hAnsi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Footer"/>
    <w:rsid w:val="004957D3"/>
    <w:pPr>
      <w:pBdr>
        <w:top w:val="single" w:sz="6" w:space="1" w:color="auto"/>
      </w:pBdr>
      <w:tabs>
        <w:tab w:val="clear" w:pos="4320"/>
        <w:tab w:val="clear" w:pos="8640"/>
        <w:tab w:val="right" w:pos="10800"/>
      </w:tabs>
    </w:pPr>
    <w:rPr>
      <w:sz w:val="18"/>
    </w:rPr>
  </w:style>
  <w:style w:type="paragraph" w:styleId="Footer">
    <w:name w:val="footer"/>
    <w:basedOn w:val="Normal"/>
    <w:semiHidden/>
    <w:rsid w:val="004B765D"/>
    <w:pPr>
      <w:tabs>
        <w:tab w:val="center" w:pos="4320"/>
        <w:tab w:val="right" w:pos="8640"/>
      </w:tabs>
    </w:pPr>
  </w:style>
  <w:style w:type="paragraph" w:customStyle="1" w:styleId="Figure">
    <w:name w:val="Figure"/>
    <w:basedOn w:val="Normal"/>
    <w:next w:val="Normal"/>
    <w:rsid w:val="004957D3"/>
    <w:pPr>
      <w:keepLines/>
      <w:widowControl w:val="0"/>
      <w:spacing w:after="120"/>
    </w:pPr>
    <w:rPr>
      <w:rFonts w:ascii="Arial Italic" w:hAnsi="Arial Italic"/>
      <w:color w:val="008000"/>
      <w:sz w:val="18"/>
    </w:rPr>
  </w:style>
  <w:style w:type="paragraph" w:customStyle="1" w:styleId="code">
    <w:name w:val="code"/>
    <w:basedOn w:val="Normal"/>
    <w:qFormat/>
    <w:rsid w:val="004957D3"/>
    <w:rPr>
      <w:rFonts w:ascii="Arial Narrow" w:hAnsi="Arial Narrow"/>
      <w:color w:val="0000FF"/>
    </w:rPr>
  </w:style>
  <w:style w:type="character" w:styleId="Hyperlink">
    <w:name w:val="Hyperlink"/>
    <w:basedOn w:val="DefaultParagraphFont"/>
    <w:uiPriority w:val="99"/>
    <w:semiHidden/>
    <w:unhideWhenUsed/>
    <w:rsid w:val="009F6B3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24839"/>
    <w:pPr>
      <w:spacing w:after="80"/>
      <w:ind w:left="720"/>
      <w:contextualSpacing/>
      <w:jc w:val="both"/>
    </w:pPr>
    <w:rPr>
      <w:sz w:val="22"/>
      <w:szCs w:val="20"/>
    </w:rPr>
  </w:style>
  <w:style w:type="character" w:styleId="FollowedHyperlink">
    <w:name w:val="FollowedHyperlink"/>
    <w:basedOn w:val="DefaultParagraphFont"/>
    <w:semiHidden/>
    <w:unhideWhenUsed/>
    <w:rsid w:val="002E28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pinterest.com/pin/571605377702620894/" TargetMode="External"/><Relationship Id="rId26" Type="http://schemas.openxmlformats.org/officeDocument/2006/relationships/hyperlink" Target="https://www.pinterest.com/pin/152137293648084697/" TargetMode="External"/><Relationship Id="rId39" Type="http://schemas.openxmlformats.org/officeDocument/2006/relationships/hyperlink" Target="https://www.pinterest.com/pin/16677461095081250/" TargetMode="External"/><Relationship Id="rId21" Type="http://schemas.openxmlformats.org/officeDocument/2006/relationships/hyperlink" Target="https://www.pinterest.com/pin/152137293650240903/" TargetMode="External"/><Relationship Id="rId34" Type="http://schemas.openxmlformats.org/officeDocument/2006/relationships/hyperlink" Target="https://ello.co/hexeosis/post/nbpovnrgbgmbongywz2j-g" TargetMode="External"/><Relationship Id="rId42" Type="http://schemas.openxmlformats.org/officeDocument/2006/relationships/image" Target="media/image10.pn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hyperlink" Target="https://www.pinterest.com/pin/374502525233097209/" TargetMode="External"/><Relationship Id="rId29" Type="http://schemas.openxmlformats.org/officeDocument/2006/relationships/hyperlink" Target="https://8tracks.com/squal/live-for-the-bea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yperlink" Target="https://www.pinterest.com/pin/152137293649566989/" TargetMode="External"/><Relationship Id="rId32" Type="http://schemas.openxmlformats.org/officeDocument/2006/relationships/hyperlink" Target="https://www.pinterest.com/pin/152137293650240316/" TargetMode="External"/><Relationship Id="rId37" Type="http://schemas.openxmlformats.org/officeDocument/2006/relationships/hyperlink" Target="http://images4.fanpop.com/image/photos/19500000/Bright-and-twirly-bright-colors-19551229-240-320.gif" TargetMode="External"/><Relationship Id="rId40" Type="http://schemas.openxmlformats.org/officeDocument/2006/relationships/hyperlink" Target="https://forlang.wsu.edu/help-pages/help-pages-keyboards-os-x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pinterest.com/pin/90635011226342304/" TargetMode="External"/><Relationship Id="rId23" Type="http://schemas.openxmlformats.org/officeDocument/2006/relationships/hyperlink" Target="https://www.pinterest.com/pin/152137293649790310/" TargetMode="External"/><Relationship Id="rId28" Type="http://schemas.openxmlformats.org/officeDocument/2006/relationships/hyperlink" Target="https://www.pinterest.com/pin/851813717002972895/" TargetMode="External"/><Relationship Id="rId36" Type="http://schemas.openxmlformats.org/officeDocument/2006/relationships/hyperlink" Target="https://adamreeve.tumblr.com/post/140812519784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interest.com/pin/373306256597333173/" TargetMode="External"/><Relationship Id="rId31" Type="http://schemas.openxmlformats.org/officeDocument/2006/relationships/hyperlink" Target="https://www.pinterest.com/pin/504755070721511692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interest.com/pin/779122804263311717/" TargetMode="External"/><Relationship Id="rId22" Type="http://schemas.openxmlformats.org/officeDocument/2006/relationships/hyperlink" Target="https://www.pinterest.com/pin/152137293649907499/" TargetMode="External"/><Relationship Id="rId27" Type="http://schemas.openxmlformats.org/officeDocument/2006/relationships/hyperlink" Target="https://www.pinterest.com/pin/152137293650130192/" TargetMode="External"/><Relationship Id="rId30" Type="http://schemas.openxmlformats.org/officeDocument/2006/relationships/hyperlink" Target="https://www.buzzfeed.com/kellyoakes/hypnotic-gifs-you-wont-be-able-to-stop-staring-at?sub=3291184_3039039" TargetMode="External"/><Relationship Id="rId35" Type="http://schemas.openxmlformats.org/officeDocument/2006/relationships/hyperlink" Target="https://imgur.com/gallery/4Fld8" TargetMode="External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www.pinterest.com/pin/444167581973828415/" TargetMode="External"/><Relationship Id="rId25" Type="http://schemas.openxmlformats.org/officeDocument/2006/relationships/hyperlink" Target="https://www.pinterest.com/pin/152137293649446150/" TargetMode="External"/><Relationship Id="rId33" Type="http://schemas.openxmlformats.org/officeDocument/2006/relationships/hyperlink" Target="https://www.pinterest.com/pin/152137293650108839/" TargetMode="External"/><Relationship Id="rId38" Type="http://schemas.openxmlformats.org/officeDocument/2006/relationships/hyperlink" Target="https://www.pinterest.com/pin/438960294908530048/" TargetMode="External"/><Relationship Id="rId20" Type="http://schemas.openxmlformats.org/officeDocument/2006/relationships/hyperlink" Target="https://www.pinterest.com/pin/716987203157259127/" TargetMode="External"/><Relationship Id="rId4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rek/Library/Group%20Containers/UBF8T346G9.Office/User%20Content.localized/Templates.localized/template%20for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for report.dotx</Template>
  <TotalTime>85</TotalTime>
  <Pages>6</Pages>
  <Words>1445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GaTech</Company>
  <LinksUpToDate>false</LinksUpToDate>
  <CharactersWithSpaces>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Jarek Rossignac</dc:creator>
  <cp:keywords/>
  <cp:lastModifiedBy>Jarek Rossignac</cp:lastModifiedBy>
  <cp:revision>8</cp:revision>
  <cp:lastPrinted>2019-10-10T18:12:00Z</cp:lastPrinted>
  <dcterms:created xsi:type="dcterms:W3CDTF">2019-10-02T17:52:00Z</dcterms:created>
  <dcterms:modified xsi:type="dcterms:W3CDTF">2019-10-10T18:14:00Z</dcterms:modified>
</cp:coreProperties>
</file>